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A67B97" w14:textId="77777777" w:rsidR="006A22F0" w:rsidRDefault="006A22F0">
      <w:pPr>
        <w:rPr>
          <w:rFonts w:ascii="宋体" w:hAnsi="宋体"/>
          <w:szCs w:val="21"/>
        </w:rPr>
      </w:pPr>
    </w:p>
    <w:p w14:paraId="16E002E2" w14:textId="77777777" w:rsidR="006A22F0" w:rsidRDefault="00084205">
      <w:pPr>
        <w:jc w:val="center"/>
        <w:rPr>
          <w:b/>
          <w:bCs/>
          <w:sz w:val="7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314833" wp14:editId="45ABC7A2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45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 descr="封面福大标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DB6654" w14:textId="77777777" w:rsidR="006A22F0" w:rsidRDefault="006A22F0">
      <w:pPr>
        <w:jc w:val="center"/>
        <w:rPr>
          <w:b/>
          <w:bCs/>
          <w:sz w:val="72"/>
        </w:rPr>
      </w:pPr>
    </w:p>
    <w:p w14:paraId="3DF17045" w14:textId="77777777" w:rsidR="006A22F0" w:rsidRDefault="006A22F0">
      <w:pPr>
        <w:jc w:val="center"/>
        <w:rPr>
          <w:b/>
          <w:bCs/>
          <w:sz w:val="72"/>
        </w:rPr>
      </w:pPr>
    </w:p>
    <w:p w14:paraId="726CD30A" w14:textId="77777777" w:rsidR="006A22F0" w:rsidRDefault="00084205">
      <w:pPr>
        <w:jc w:val="center"/>
        <w:rPr>
          <w:b/>
          <w:bCs/>
          <w:sz w:val="72"/>
        </w:rPr>
      </w:pPr>
      <w:r>
        <w:rPr>
          <w:rFonts w:hint="eastAsia"/>
          <w:b/>
          <w:bCs/>
          <w:sz w:val="72"/>
        </w:rPr>
        <w:t xml:space="preserve"> </w:t>
      </w:r>
    </w:p>
    <w:p w14:paraId="53E92DE1" w14:textId="42CB3F64" w:rsidR="006A22F0" w:rsidRDefault="00E6069B">
      <w:pPr>
        <w:jc w:val="center"/>
        <w:rPr>
          <w:rFonts w:ascii="宋体" w:hAnsi="宋体"/>
          <w:b/>
          <w:bCs/>
          <w:sz w:val="72"/>
        </w:rPr>
      </w:pPr>
      <w:r>
        <w:rPr>
          <w:rFonts w:ascii="黑体" w:eastAsia="黑体" w:hAnsi="黑体" w:cs="黑体" w:hint="eastAsia"/>
          <w:b/>
          <w:bCs/>
          <w:sz w:val="52"/>
          <w:szCs w:val="52"/>
        </w:rPr>
        <w:t>后台管理系统</w:t>
      </w:r>
      <w:r w:rsidR="00084205">
        <w:rPr>
          <w:rFonts w:ascii="黑体" w:eastAsia="黑体" w:hAnsi="黑体" w:cs="黑体" w:hint="eastAsia"/>
          <w:b/>
          <w:bCs/>
          <w:sz w:val="52"/>
          <w:szCs w:val="52"/>
        </w:rPr>
        <w:t>产品需求文档</w:t>
      </w:r>
    </w:p>
    <w:p w14:paraId="3391E555" w14:textId="77777777" w:rsidR="006A22F0" w:rsidRDefault="006A22F0"/>
    <w:p w14:paraId="7F17CA7D" w14:textId="77777777" w:rsidR="006A22F0" w:rsidRDefault="006A22F0"/>
    <w:p w14:paraId="4EC00ABB" w14:textId="77777777" w:rsidR="006A22F0" w:rsidRDefault="006A22F0"/>
    <w:p w14:paraId="3868825F" w14:textId="728426D4" w:rsidR="006A22F0" w:rsidRDefault="005E7A5B">
      <w:pPr>
        <w:jc w:val="center"/>
        <w:rPr>
          <w:rFonts w:ascii="黑体" w:eastAsia="黑体" w:hAnsi="黑体"/>
          <w:b/>
          <w:bCs/>
          <w:color w:val="FF0000"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t>“到云”</w:t>
      </w:r>
      <w:r w:rsidR="00EC4800">
        <w:rPr>
          <w:rFonts w:ascii="黑体" w:eastAsia="黑体" w:hAnsi="黑体" w:hint="eastAsia"/>
          <w:b/>
          <w:bCs/>
          <w:sz w:val="36"/>
          <w:szCs w:val="36"/>
        </w:rPr>
        <w:t>课程管理</w:t>
      </w:r>
      <w:r w:rsidR="00084205">
        <w:rPr>
          <w:rFonts w:ascii="黑体" w:eastAsia="黑体" w:hAnsi="黑体" w:hint="eastAsia"/>
          <w:b/>
          <w:bCs/>
          <w:sz w:val="36"/>
          <w:szCs w:val="36"/>
        </w:rPr>
        <w:t>系统</w:t>
      </w:r>
    </w:p>
    <w:p w14:paraId="1C5E5992" w14:textId="0CABE7C9" w:rsidR="006A22F0" w:rsidRDefault="00084205">
      <w:pPr>
        <w:jc w:val="center"/>
        <w:rPr>
          <w:rFonts w:ascii="Arial Black" w:hAnsi="Arial Black"/>
          <w:sz w:val="32"/>
          <w:u w:val="single"/>
        </w:rPr>
      </w:pPr>
      <w:r>
        <w:rPr>
          <w:rFonts w:hint="eastAsia"/>
        </w:rPr>
        <w:t xml:space="preserve"> </w:t>
      </w:r>
      <w:proofErr w:type="spellStart"/>
      <w:r w:rsidR="00EC4800">
        <w:rPr>
          <w:rFonts w:ascii="Arial Black" w:hAnsi="Arial Black"/>
          <w:sz w:val="30"/>
          <w:szCs w:val="30"/>
        </w:rPr>
        <w:t>Daoyun</w:t>
      </w:r>
      <w:proofErr w:type="spellEnd"/>
      <w:r w:rsidR="00EC4800">
        <w:rPr>
          <w:rFonts w:ascii="Arial Black" w:hAnsi="Arial Black"/>
          <w:sz w:val="30"/>
          <w:szCs w:val="30"/>
        </w:rPr>
        <w:t xml:space="preserve"> C</w:t>
      </w:r>
      <w:r w:rsidR="00EC4800" w:rsidRPr="00EC4800">
        <w:rPr>
          <w:rFonts w:ascii="Arial Black" w:hAnsi="Arial Black"/>
          <w:sz w:val="30"/>
          <w:szCs w:val="30"/>
        </w:rPr>
        <w:t xml:space="preserve">ourse </w:t>
      </w:r>
      <w:r w:rsidR="00EC4800">
        <w:rPr>
          <w:rFonts w:ascii="Arial Black" w:hAnsi="Arial Black" w:hint="eastAsia"/>
          <w:sz w:val="30"/>
          <w:szCs w:val="30"/>
        </w:rPr>
        <w:t>M</w:t>
      </w:r>
      <w:r w:rsidR="00EC4800" w:rsidRPr="00EC4800">
        <w:rPr>
          <w:rFonts w:ascii="Arial Black" w:hAnsi="Arial Black"/>
          <w:sz w:val="30"/>
          <w:szCs w:val="30"/>
        </w:rPr>
        <w:t>anagement</w:t>
      </w:r>
      <w:r w:rsidR="00EC4800">
        <w:rPr>
          <w:rFonts w:ascii="Arial Black" w:hAnsi="Arial Black"/>
          <w:sz w:val="30"/>
          <w:szCs w:val="30"/>
        </w:rPr>
        <w:t xml:space="preserve"> </w:t>
      </w:r>
      <w:r>
        <w:rPr>
          <w:rFonts w:ascii="Arial Black" w:hAnsi="Arial Black" w:hint="eastAsia"/>
          <w:sz w:val="30"/>
          <w:szCs w:val="30"/>
        </w:rPr>
        <w:t>S</w:t>
      </w:r>
      <w:r w:rsidR="00EC4800">
        <w:rPr>
          <w:rFonts w:ascii="Arial Black" w:hAnsi="Arial Black"/>
          <w:sz w:val="30"/>
          <w:szCs w:val="30"/>
        </w:rPr>
        <w:t>ystem</w:t>
      </w:r>
    </w:p>
    <w:p w14:paraId="6A9EEE75" w14:textId="77777777" w:rsidR="006A22F0" w:rsidRDefault="006A22F0">
      <w:pPr>
        <w:rPr>
          <w:rFonts w:ascii="Arial Black" w:hAnsi="Arial Black"/>
          <w:sz w:val="32"/>
          <w:u w:val="single"/>
        </w:rPr>
      </w:pPr>
    </w:p>
    <w:p w14:paraId="6E2EF616" w14:textId="29128177" w:rsidR="006A22F0" w:rsidRDefault="00084205">
      <w:pPr>
        <w:ind w:firstLineChars="400" w:firstLine="1175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</w:rPr>
        <w:t>小组成员：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</w:t>
      </w:r>
      <w:r w:rsidR="003F4C0A">
        <w:rPr>
          <w:rFonts w:ascii="宋体" w:hAnsi="宋体" w:cs="宋体" w:hint="eastAsia"/>
          <w:sz w:val="28"/>
          <w:szCs w:val="28"/>
          <w:u w:val="single"/>
        </w:rPr>
        <w:t>陈泽林</w:t>
      </w:r>
      <w:r>
        <w:rPr>
          <w:rFonts w:ascii="宋体" w:hAnsi="宋体" w:cs="宋体" w:hint="eastAsia"/>
          <w:sz w:val="28"/>
          <w:szCs w:val="28"/>
          <w:u w:val="single"/>
        </w:rPr>
        <w:t>、</w:t>
      </w:r>
      <w:r w:rsidR="003F4C0A">
        <w:rPr>
          <w:rFonts w:ascii="宋体" w:hAnsi="宋体" w:cs="宋体" w:hint="eastAsia"/>
          <w:sz w:val="28"/>
          <w:szCs w:val="28"/>
          <w:u w:val="single"/>
        </w:rPr>
        <w:t>林曙峰</w:t>
      </w:r>
      <w:r>
        <w:rPr>
          <w:rFonts w:ascii="宋体" w:hAnsi="宋体" w:cs="宋体" w:hint="eastAsia"/>
          <w:sz w:val="28"/>
          <w:szCs w:val="28"/>
          <w:u w:val="single"/>
        </w:rPr>
        <w:t>、</w:t>
      </w:r>
      <w:r w:rsidR="003F4C0A">
        <w:rPr>
          <w:rFonts w:ascii="宋体" w:hAnsi="宋体" w:cs="宋体" w:hint="eastAsia"/>
          <w:sz w:val="28"/>
          <w:szCs w:val="28"/>
          <w:u w:val="single"/>
        </w:rPr>
        <w:t>陈赐阳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</w:t>
      </w:r>
    </w:p>
    <w:p w14:paraId="1AA3A64D" w14:textId="0B027DD1" w:rsidR="006A22F0" w:rsidRDefault="00084205">
      <w:pPr>
        <w:ind w:firstLineChars="900" w:firstLine="2644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  <w:u w:val="single"/>
        </w:rPr>
        <w:t xml:space="preserve">     </w:t>
      </w:r>
      <w:r w:rsidR="003F4C0A">
        <w:rPr>
          <w:rFonts w:ascii="宋体" w:hAnsi="宋体" w:cs="宋体" w:hint="eastAsia"/>
          <w:sz w:val="28"/>
          <w:szCs w:val="28"/>
          <w:u w:val="single"/>
        </w:rPr>
        <w:t xml:space="preserve">陈 </w:t>
      </w:r>
      <w:r w:rsidR="003F4C0A">
        <w:rPr>
          <w:rFonts w:ascii="宋体" w:hAnsi="宋体" w:cs="宋体"/>
          <w:sz w:val="28"/>
          <w:szCs w:val="28"/>
          <w:u w:val="single"/>
        </w:rPr>
        <w:t xml:space="preserve"> </w:t>
      </w:r>
      <w:r w:rsidR="003F4C0A">
        <w:rPr>
          <w:rFonts w:ascii="宋体" w:hAnsi="宋体" w:cs="宋体" w:hint="eastAsia"/>
          <w:sz w:val="28"/>
          <w:szCs w:val="28"/>
          <w:u w:val="single"/>
        </w:rPr>
        <w:t>敏</w:t>
      </w:r>
      <w:r>
        <w:rPr>
          <w:rFonts w:ascii="宋体" w:hAnsi="宋体" w:cs="宋体" w:hint="eastAsia"/>
          <w:sz w:val="28"/>
          <w:szCs w:val="28"/>
          <w:u w:val="single"/>
        </w:rPr>
        <w:t>、</w:t>
      </w:r>
      <w:r w:rsidR="003F4C0A">
        <w:rPr>
          <w:rFonts w:ascii="宋体" w:hAnsi="宋体" w:cs="宋体" w:hint="eastAsia"/>
          <w:sz w:val="28"/>
          <w:szCs w:val="28"/>
          <w:u w:val="single"/>
        </w:rPr>
        <w:t>蔡建华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    </w:t>
      </w:r>
    </w:p>
    <w:p w14:paraId="132F98A4" w14:textId="0782CACF" w:rsidR="006A22F0" w:rsidRPr="005E7A5B" w:rsidRDefault="00084205">
      <w:pPr>
        <w:ind w:firstLineChars="400" w:firstLine="1175"/>
        <w:rPr>
          <w:sz w:val="28"/>
          <w:szCs w:val="28"/>
          <w:u w:val="single"/>
        </w:rPr>
      </w:pPr>
      <w:r w:rsidRPr="005E7A5B">
        <w:rPr>
          <w:sz w:val="28"/>
          <w:szCs w:val="28"/>
        </w:rPr>
        <w:t>学</w:t>
      </w:r>
      <w:r w:rsidRPr="005E7A5B">
        <w:rPr>
          <w:sz w:val="28"/>
          <w:szCs w:val="28"/>
        </w:rPr>
        <w:t xml:space="preserve">    </w:t>
      </w:r>
      <w:r w:rsidRPr="005E7A5B">
        <w:rPr>
          <w:sz w:val="28"/>
          <w:szCs w:val="28"/>
        </w:rPr>
        <w:t>号：</w:t>
      </w:r>
      <w:r w:rsidR="003F4C0A" w:rsidRPr="005E7A5B">
        <w:rPr>
          <w:sz w:val="28"/>
          <w:szCs w:val="28"/>
          <w:u w:val="single"/>
        </w:rPr>
        <w:t xml:space="preserve"> 19</w:t>
      </w:r>
      <w:r w:rsidRPr="005E7A5B">
        <w:rPr>
          <w:sz w:val="28"/>
          <w:szCs w:val="28"/>
          <w:u w:val="single"/>
        </w:rPr>
        <w:t>032702</w:t>
      </w:r>
      <w:r w:rsidR="003F4C0A" w:rsidRPr="005E7A5B">
        <w:rPr>
          <w:sz w:val="28"/>
          <w:szCs w:val="28"/>
          <w:u w:val="single"/>
        </w:rPr>
        <w:t>1</w:t>
      </w:r>
      <w:r w:rsidRPr="005E7A5B">
        <w:rPr>
          <w:sz w:val="28"/>
          <w:szCs w:val="28"/>
          <w:u w:val="single"/>
        </w:rPr>
        <w:t>、</w:t>
      </w:r>
      <w:r w:rsidRPr="005E7A5B">
        <w:rPr>
          <w:sz w:val="28"/>
          <w:szCs w:val="28"/>
          <w:u w:val="single"/>
        </w:rPr>
        <w:t>1</w:t>
      </w:r>
      <w:r w:rsidR="003F4C0A" w:rsidRPr="005E7A5B">
        <w:rPr>
          <w:sz w:val="28"/>
          <w:szCs w:val="28"/>
          <w:u w:val="single"/>
        </w:rPr>
        <w:t>9</w:t>
      </w:r>
      <w:r w:rsidRPr="005E7A5B">
        <w:rPr>
          <w:sz w:val="28"/>
          <w:szCs w:val="28"/>
          <w:u w:val="single"/>
        </w:rPr>
        <w:t>03270</w:t>
      </w:r>
      <w:r w:rsidR="003F4C0A" w:rsidRPr="005E7A5B">
        <w:rPr>
          <w:sz w:val="28"/>
          <w:szCs w:val="28"/>
          <w:u w:val="single"/>
        </w:rPr>
        <w:t>57</w:t>
      </w:r>
      <w:r w:rsidRPr="005E7A5B">
        <w:rPr>
          <w:sz w:val="28"/>
          <w:szCs w:val="28"/>
          <w:u w:val="single"/>
        </w:rPr>
        <w:t>、</w:t>
      </w:r>
      <w:r w:rsidRPr="005E7A5B">
        <w:rPr>
          <w:sz w:val="28"/>
          <w:szCs w:val="28"/>
          <w:u w:val="single"/>
        </w:rPr>
        <w:t>1</w:t>
      </w:r>
      <w:r w:rsidR="003F4C0A" w:rsidRPr="005E7A5B">
        <w:rPr>
          <w:sz w:val="28"/>
          <w:szCs w:val="28"/>
          <w:u w:val="single"/>
        </w:rPr>
        <w:t>9</w:t>
      </w:r>
      <w:r w:rsidRPr="005E7A5B">
        <w:rPr>
          <w:sz w:val="28"/>
          <w:szCs w:val="28"/>
          <w:u w:val="single"/>
        </w:rPr>
        <w:t>03270</w:t>
      </w:r>
      <w:r w:rsidR="003F4C0A" w:rsidRPr="005E7A5B">
        <w:rPr>
          <w:sz w:val="28"/>
          <w:szCs w:val="28"/>
          <w:u w:val="single"/>
        </w:rPr>
        <w:t>08</w:t>
      </w:r>
    </w:p>
    <w:p w14:paraId="23FF75B1" w14:textId="5C829AF0" w:rsidR="006A22F0" w:rsidRPr="005E7A5B" w:rsidRDefault="00084205">
      <w:pPr>
        <w:pStyle w:val="11"/>
        <w:rPr>
          <w:rFonts w:eastAsia="宋体"/>
          <w:sz w:val="28"/>
          <w:szCs w:val="28"/>
          <w:u w:val="single"/>
        </w:rPr>
      </w:pPr>
      <w:r w:rsidRPr="005E7A5B">
        <w:rPr>
          <w:rFonts w:eastAsia="宋体"/>
          <w:sz w:val="28"/>
          <w:szCs w:val="28"/>
        </w:rPr>
        <w:t xml:space="preserve">         </w:t>
      </w:r>
      <w:r w:rsidRPr="005E7A5B">
        <w:rPr>
          <w:sz w:val="28"/>
          <w:szCs w:val="28"/>
        </w:rPr>
        <w:t xml:space="preserve">        </w:t>
      </w:r>
      <w:r w:rsidRPr="005E7A5B">
        <w:rPr>
          <w:rFonts w:eastAsia="宋体"/>
          <w:sz w:val="28"/>
          <w:szCs w:val="28"/>
        </w:rPr>
        <w:t xml:space="preserve"> </w:t>
      </w:r>
      <w:r w:rsidR="003F4C0A" w:rsidRPr="005E7A5B">
        <w:rPr>
          <w:b w:val="0"/>
          <w:bCs/>
          <w:sz w:val="28"/>
          <w:szCs w:val="28"/>
          <w:u w:val="single"/>
        </w:rPr>
        <w:t xml:space="preserve"> 19</w:t>
      </w:r>
      <w:r w:rsidRPr="005E7A5B">
        <w:rPr>
          <w:b w:val="0"/>
          <w:bCs/>
          <w:sz w:val="28"/>
          <w:szCs w:val="28"/>
          <w:u w:val="single"/>
        </w:rPr>
        <w:t>03270</w:t>
      </w:r>
      <w:r w:rsidR="003F4C0A" w:rsidRPr="005E7A5B">
        <w:rPr>
          <w:b w:val="0"/>
          <w:bCs/>
          <w:sz w:val="28"/>
          <w:szCs w:val="28"/>
          <w:u w:val="single"/>
        </w:rPr>
        <w:t>16</w:t>
      </w:r>
      <w:r w:rsidRPr="005E7A5B">
        <w:rPr>
          <w:rFonts w:eastAsia="宋体"/>
          <w:b w:val="0"/>
          <w:bCs/>
          <w:sz w:val="28"/>
          <w:szCs w:val="28"/>
          <w:u w:val="single"/>
        </w:rPr>
        <w:t>、</w:t>
      </w:r>
      <w:r w:rsidRPr="005E7A5B">
        <w:rPr>
          <w:rFonts w:eastAsia="宋体"/>
          <w:b w:val="0"/>
          <w:bCs/>
          <w:sz w:val="28"/>
          <w:szCs w:val="28"/>
          <w:u w:val="single"/>
        </w:rPr>
        <w:t>1</w:t>
      </w:r>
      <w:r w:rsidR="003F4C0A" w:rsidRPr="005E7A5B">
        <w:rPr>
          <w:rFonts w:eastAsia="宋体"/>
          <w:b w:val="0"/>
          <w:bCs/>
          <w:sz w:val="28"/>
          <w:szCs w:val="28"/>
          <w:u w:val="single"/>
        </w:rPr>
        <w:t>9</w:t>
      </w:r>
      <w:r w:rsidRPr="005E7A5B">
        <w:rPr>
          <w:rFonts w:eastAsia="宋体"/>
          <w:b w:val="0"/>
          <w:bCs/>
          <w:sz w:val="28"/>
          <w:szCs w:val="28"/>
          <w:u w:val="single"/>
        </w:rPr>
        <w:t>03270</w:t>
      </w:r>
      <w:r w:rsidR="003F4C0A" w:rsidRPr="005E7A5B">
        <w:rPr>
          <w:rFonts w:eastAsia="宋体"/>
          <w:b w:val="0"/>
          <w:bCs/>
          <w:sz w:val="28"/>
          <w:szCs w:val="28"/>
          <w:u w:val="single"/>
        </w:rPr>
        <w:t>03</w:t>
      </w:r>
      <w:r w:rsidRPr="005E7A5B">
        <w:rPr>
          <w:rFonts w:eastAsia="宋体"/>
          <w:b w:val="0"/>
          <w:bCs/>
          <w:sz w:val="28"/>
          <w:szCs w:val="28"/>
          <w:u w:val="single"/>
        </w:rPr>
        <w:t xml:space="preserve">          </w:t>
      </w:r>
      <w:r w:rsidRPr="005E7A5B">
        <w:rPr>
          <w:b w:val="0"/>
          <w:bCs/>
          <w:sz w:val="28"/>
          <w:szCs w:val="28"/>
          <w:u w:val="single"/>
        </w:rPr>
        <w:t xml:space="preserve"> </w:t>
      </w:r>
    </w:p>
    <w:p w14:paraId="1A52BDED" w14:textId="77777777" w:rsidR="006A22F0" w:rsidRPr="005E7A5B" w:rsidRDefault="00084205">
      <w:pPr>
        <w:ind w:firstLineChars="400" w:firstLine="1175"/>
        <w:rPr>
          <w:sz w:val="28"/>
          <w:szCs w:val="28"/>
          <w:u w:val="single"/>
        </w:rPr>
      </w:pPr>
      <w:r w:rsidRPr="005E7A5B">
        <w:rPr>
          <w:sz w:val="28"/>
          <w:szCs w:val="28"/>
        </w:rPr>
        <w:t>学</w:t>
      </w:r>
      <w:r w:rsidRPr="005E7A5B">
        <w:rPr>
          <w:sz w:val="28"/>
          <w:szCs w:val="28"/>
        </w:rPr>
        <w:t xml:space="preserve">    </w:t>
      </w:r>
      <w:r w:rsidRPr="005E7A5B">
        <w:rPr>
          <w:sz w:val="28"/>
          <w:szCs w:val="28"/>
        </w:rPr>
        <w:t>院：</w:t>
      </w:r>
      <w:r w:rsidRPr="005E7A5B">
        <w:rPr>
          <w:sz w:val="28"/>
          <w:szCs w:val="28"/>
          <w:u w:val="single"/>
        </w:rPr>
        <w:t xml:space="preserve">      </w:t>
      </w:r>
      <w:r w:rsidRPr="005E7A5B">
        <w:rPr>
          <w:sz w:val="28"/>
          <w:szCs w:val="28"/>
          <w:u w:val="single"/>
        </w:rPr>
        <w:t>数学与计算机科学学院</w:t>
      </w:r>
      <w:r w:rsidRPr="005E7A5B">
        <w:rPr>
          <w:sz w:val="28"/>
          <w:szCs w:val="28"/>
          <w:u w:val="single"/>
        </w:rPr>
        <w:t xml:space="preserve">      </w:t>
      </w:r>
    </w:p>
    <w:p w14:paraId="734CF088" w14:textId="77777777" w:rsidR="006A22F0" w:rsidRPr="005E7A5B" w:rsidRDefault="00084205">
      <w:pPr>
        <w:ind w:firstLineChars="400" w:firstLine="1175"/>
        <w:rPr>
          <w:sz w:val="28"/>
          <w:szCs w:val="28"/>
        </w:rPr>
      </w:pPr>
      <w:r w:rsidRPr="005E7A5B">
        <w:rPr>
          <w:sz w:val="28"/>
          <w:szCs w:val="28"/>
        </w:rPr>
        <w:t>指导教师：</w:t>
      </w:r>
      <w:r w:rsidRPr="005E7A5B">
        <w:rPr>
          <w:sz w:val="28"/>
          <w:szCs w:val="28"/>
          <w:u w:val="single"/>
        </w:rPr>
        <w:t xml:space="preserve">            </w:t>
      </w:r>
      <w:proofErr w:type="gramStart"/>
      <w:r w:rsidRPr="005E7A5B">
        <w:rPr>
          <w:sz w:val="28"/>
          <w:szCs w:val="28"/>
          <w:u w:val="single"/>
        </w:rPr>
        <w:t>池芝标</w:t>
      </w:r>
      <w:proofErr w:type="gramEnd"/>
      <w:r w:rsidRPr="005E7A5B">
        <w:rPr>
          <w:sz w:val="28"/>
          <w:szCs w:val="28"/>
          <w:u w:val="single"/>
        </w:rPr>
        <w:t xml:space="preserve">              </w:t>
      </w:r>
    </w:p>
    <w:p w14:paraId="69B47D87" w14:textId="77777777" w:rsidR="006A22F0" w:rsidRPr="005E7A5B" w:rsidRDefault="006A22F0">
      <w:pPr>
        <w:rPr>
          <w:sz w:val="32"/>
        </w:rPr>
      </w:pPr>
    </w:p>
    <w:p w14:paraId="4C408214" w14:textId="786D558A" w:rsidR="006A22F0" w:rsidRPr="005E7A5B" w:rsidRDefault="00084205">
      <w:pPr>
        <w:jc w:val="center"/>
        <w:rPr>
          <w:sz w:val="24"/>
        </w:rPr>
      </w:pPr>
      <w:r w:rsidRPr="005E7A5B">
        <w:rPr>
          <w:sz w:val="24"/>
        </w:rPr>
        <w:t>20</w:t>
      </w:r>
      <w:r w:rsidR="003F4C0A" w:rsidRPr="005E7A5B">
        <w:rPr>
          <w:sz w:val="24"/>
        </w:rPr>
        <w:t>20</w:t>
      </w:r>
      <w:r w:rsidRPr="005E7A5B">
        <w:rPr>
          <w:sz w:val="24"/>
        </w:rPr>
        <w:t>年</w:t>
      </w:r>
      <w:r w:rsidR="00EC4800" w:rsidRPr="005E7A5B">
        <w:rPr>
          <w:sz w:val="24"/>
        </w:rPr>
        <w:t>0</w:t>
      </w:r>
      <w:r w:rsidR="00890A48">
        <w:rPr>
          <w:sz w:val="24"/>
        </w:rPr>
        <w:t>3</w:t>
      </w:r>
      <w:r w:rsidRPr="005E7A5B">
        <w:rPr>
          <w:sz w:val="24"/>
        </w:rPr>
        <w:t>月</w:t>
      </w:r>
      <w:r w:rsidR="003B54B7">
        <w:rPr>
          <w:sz w:val="24"/>
        </w:rPr>
        <w:t>13</w:t>
      </w:r>
      <w:r w:rsidRPr="005E7A5B">
        <w:rPr>
          <w:sz w:val="24"/>
        </w:rPr>
        <w:t>日</w:t>
      </w:r>
    </w:p>
    <w:sdt>
      <w:sdtPr>
        <w:rPr>
          <w:rFonts w:ascii="宋体" w:hAnsi="宋体"/>
          <w:sz w:val="32"/>
          <w:szCs w:val="40"/>
        </w:rPr>
        <w:id w:val="147481944"/>
        <w15:color w:val="DBDBDB"/>
        <w:docPartObj>
          <w:docPartGallery w:val="Table of Contents"/>
          <w:docPartUnique/>
        </w:docPartObj>
      </w:sdtPr>
      <w:sdtEndPr>
        <w:rPr>
          <w:rFonts w:hint="eastAsia"/>
          <w:sz w:val="21"/>
          <w:szCs w:val="24"/>
        </w:rPr>
      </w:sdtEndPr>
      <w:sdtContent>
        <w:p w14:paraId="61CB1188" w14:textId="77777777" w:rsidR="006A22F0" w:rsidRPr="003F4C0A" w:rsidRDefault="00084205">
          <w:pPr>
            <w:jc w:val="center"/>
            <w:rPr>
              <w:rFonts w:ascii="黑体" w:eastAsia="黑体" w:hAnsi="黑体" w:cs="黑体"/>
              <w:b/>
              <w:bCs/>
              <w:sz w:val="44"/>
              <w:szCs w:val="44"/>
            </w:rPr>
          </w:pPr>
          <w:r w:rsidRPr="003F4C0A">
            <w:rPr>
              <w:rFonts w:ascii="黑体" w:eastAsia="黑体" w:hAnsi="黑体" w:cs="黑体" w:hint="eastAsia"/>
              <w:b/>
              <w:bCs/>
              <w:sz w:val="44"/>
              <w:szCs w:val="44"/>
            </w:rPr>
            <w:t>目录</w:t>
          </w:r>
        </w:p>
        <w:p w14:paraId="0AC2067D" w14:textId="03FAB97D" w:rsidR="00D67A86" w:rsidRDefault="00084205" w:rsidP="00D67A86">
          <w:pPr>
            <w:pStyle w:val="10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="宋体" w:hAnsi="宋体" w:hint="eastAsia"/>
              <w:sz w:val="24"/>
            </w:rPr>
            <w:fldChar w:fldCharType="begin"/>
          </w:r>
          <w:r>
            <w:rPr>
              <w:rFonts w:ascii="宋体" w:hAnsi="宋体" w:hint="eastAsia"/>
              <w:sz w:val="24"/>
            </w:rPr>
            <w:instrText xml:space="preserve">TOC \o "1-3" \h \u </w:instrText>
          </w:r>
          <w:r>
            <w:rPr>
              <w:rFonts w:ascii="宋体" w:hAnsi="宋体" w:hint="eastAsia"/>
              <w:sz w:val="24"/>
            </w:rPr>
            <w:fldChar w:fldCharType="separate"/>
          </w:r>
          <w:hyperlink w:anchor="_Toc35025712" w:history="1">
            <w:r w:rsidR="00D67A86" w:rsidRPr="00C708EE">
              <w:rPr>
                <w:rStyle w:val="ab"/>
                <w:noProof/>
              </w:rPr>
              <w:t>一、引言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_Toc35025712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3</w:t>
            </w:r>
            <w:r w:rsidR="00D67A86">
              <w:rPr>
                <w:noProof/>
              </w:rPr>
              <w:fldChar w:fldCharType="end"/>
            </w:r>
          </w:hyperlink>
        </w:p>
        <w:p w14:paraId="507F8F53" w14:textId="08DC84D7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13" w:history="1">
            <w:r w:rsidR="00D67A86" w:rsidRPr="00C708EE">
              <w:rPr>
                <w:rStyle w:val="ab"/>
                <w:noProof/>
              </w:rPr>
              <w:t>1.1</w:t>
            </w:r>
            <w:r w:rsidR="00D67A86" w:rsidRPr="00C708EE">
              <w:rPr>
                <w:rStyle w:val="ab"/>
                <w:noProof/>
              </w:rPr>
              <w:t>目的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_Toc35025713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3</w:t>
            </w:r>
            <w:r w:rsidR="00D67A86">
              <w:rPr>
                <w:noProof/>
              </w:rPr>
              <w:fldChar w:fldCharType="end"/>
            </w:r>
          </w:hyperlink>
        </w:p>
        <w:p w14:paraId="48AA398B" w14:textId="053313E0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14" w:history="1">
            <w:r w:rsidR="00D67A86" w:rsidRPr="00C708EE">
              <w:rPr>
                <w:rStyle w:val="ab"/>
                <w:noProof/>
              </w:rPr>
              <w:t>1.2</w:t>
            </w:r>
            <w:r w:rsidR="00D67A86" w:rsidRPr="00C708EE">
              <w:rPr>
                <w:rStyle w:val="ab"/>
                <w:noProof/>
              </w:rPr>
              <w:t>产品综述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_Toc35025714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3</w:t>
            </w:r>
            <w:r w:rsidR="00D67A86">
              <w:rPr>
                <w:noProof/>
              </w:rPr>
              <w:fldChar w:fldCharType="end"/>
            </w:r>
          </w:hyperlink>
        </w:p>
        <w:p w14:paraId="456E73E5" w14:textId="44AA9965" w:rsidR="00D67A86" w:rsidRDefault="00524A34">
          <w:pPr>
            <w:pStyle w:val="10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15" w:history="1">
            <w:r w:rsidR="00D67A86" w:rsidRPr="00C708EE">
              <w:rPr>
                <w:rStyle w:val="ab"/>
                <w:noProof/>
              </w:rPr>
              <w:t>二、产品结构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_Toc35025715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4</w:t>
            </w:r>
            <w:r w:rsidR="00D67A86">
              <w:rPr>
                <w:noProof/>
              </w:rPr>
              <w:fldChar w:fldCharType="end"/>
            </w:r>
          </w:hyperlink>
        </w:p>
        <w:p w14:paraId="3960EF55" w14:textId="4AC94758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16" w:history="1">
            <w:r w:rsidR="00D67A86" w:rsidRPr="00C708EE">
              <w:rPr>
                <w:rStyle w:val="ab"/>
                <w:noProof/>
              </w:rPr>
              <w:t>2.1</w:t>
            </w:r>
            <w:r w:rsidR="00D67A86" w:rsidRPr="00C708EE">
              <w:rPr>
                <w:rStyle w:val="ab"/>
                <w:noProof/>
              </w:rPr>
              <w:t>产品功能结构图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_Toc35025716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4</w:t>
            </w:r>
            <w:r w:rsidR="00D67A86">
              <w:rPr>
                <w:noProof/>
              </w:rPr>
              <w:fldChar w:fldCharType="end"/>
            </w:r>
          </w:hyperlink>
        </w:p>
        <w:p w14:paraId="56CA733C" w14:textId="0521A5F6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17" w:history="1">
            <w:r w:rsidR="00D67A86" w:rsidRPr="00C708EE">
              <w:rPr>
                <w:rStyle w:val="ab"/>
                <w:noProof/>
              </w:rPr>
              <w:t>2.2</w:t>
            </w:r>
            <w:r w:rsidR="00D67A86" w:rsidRPr="00C708EE">
              <w:rPr>
                <w:rStyle w:val="ab"/>
                <w:noProof/>
              </w:rPr>
              <w:t>产品信息结构图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_Toc35025717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5</w:t>
            </w:r>
            <w:r w:rsidR="00D67A86">
              <w:rPr>
                <w:noProof/>
              </w:rPr>
              <w:fldChar w:fldCharType="end"/>
            </w:r>
          </w:hyperlink>
        </w:p>
        <w:p w14:paraId="2FB39918" w14:textId="474EF6B1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18" w:history="1">
            <w:r w:rsidR="00D67A86" w:rsidRPr="00C708EE">
              <w:rPr>
                <w:rStyle w:val="ab"/>
                <w:noProof/>
              </w:rPr>
              <w:t>2.3</w:t>
            </w:r>
            <w:r w:rsidR="00D67A86" w:rsidRPr="00C708EE">
              <w:rPr>
                <w:rStyle w:val="ab"/>
                <w:noProof/>
              </w:rPr>
              <w:t>数据字典信息结构图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_Toc35025718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6</w:t>
            </w:r>
            <w:r w:rsidR="00D67A86">
              <w:rPr>
                <w:noProof/>
              </w:rPr>
              <w:fldChar w:fldCharType="end"/>
            </w:r>
          </w:hyperlink>
        </w:p>
        <w:p w14:paraId="1804EE76" w14:textId="5FCB9F3E" w:rsidR="00D67A86" w:rsidRDefault="00524A34">
          <w:pPr>
            <w:pStyle w:val="10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19" w:history="1">
            <w:r w:rsidR="00D67A86" w:rsidRPr="00C708EE">
              <w:rPr>
                <w:rStyle w:val="ab"/>
                <w:noProof/>
              </w:rPr>
              <w:t>三、用户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_Toc35025719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7</w:t>
            </w:r>
            <w:r w:rsidR="00D67A86">
              <w:rPr>
                <w:noProof/>
              </w:rPr>
              <w:fldChar w:fldCharType="end"/>
            </w:r>
          </w:hyperlink>
        </w:p>
        <w:p w14:paraId="103CD5F3" w14:textId="42203B87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20" w:history="1">
            <w:r w:rsidR="00D67A86" w:rsidRPr="00C708EE">
              <w:rPr>
                <w:rStyle w:val="ab"/>
                <w:noProof/>
              </w:rPr>
              <w:t>3.1</w:t>
            </w:r>
            <w:r w:rsidR="00D67A86" w:rsidRPr="00C708EE">
              <w:rPr>
                <w:rStyle w:val="ab"/>
                <w:noProof/>
              </w:rPr>
              <w:t>用户角色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_Toc35025720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7</w:t>
            </w:r>
            <w:r w:rsidR="00D67A86">
              <w:rPr>
                <w:noProof/>
              </w:rPr>
              <w:fldChar w:fldCharType="end"/>
            </w:r>
          </w:hyperlink>
        </w:p>
        <w:p w14:paraId="08E87DC8" w14:textId="6A3A7A47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21" w:history="1">
            <w:r w:rsidR="00D67A86" w:rsidRPr="00C708EE">
              <w:rPr>
                <w:rStyle w:val="ab"/>
                <w:noProof/>
              </w:rPr>
              <w:t>3.2</w:t>
            </w:r>
            <w:r w:rsidR="00D67A86" w:rsidRPr="00C708EE">
              <w:rPr>
                <w:rStyle w:val="ab"/>
                <w:noProof/>
              </w:rPr>
              <w:t>用例图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_Toc35025721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7</w:t>
            </w:r>
            <w:r w:rsidR="00D67A86">
              <w:rPr>
                <w:noProof/>
              </w:rPr>
              <w:fldChar w:fldCharType="end"/>
            </w:r>
          </w:hyperlink>
        </w:p>
        <w:p w14:paraId="5A2E2577" w14:textId="21A8E86A" w:rsidR="00D67A86" w:rsidRDefault="00524A34">
          <w:pPr>
            <w:pStyle w:val="10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22" w:history="1">
            <w:r w:rsidR="00D67A86" w:rsidRPr="00C708EE">
              <w:rPr>
                <w:rStyle w:val="ab"/>
                <w:noProof/>
              </w:rPr>
              <w:t>四、功能详细需求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_Toc35025722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8</w:t>
            </w:r>
            <w:r w:rsidR="00D67A86">
              <w:rPr>
                <w:noProof/>
              </w:rPr>
              <w:fldChar w:fldCharType="end"/>
            </w:r>
          </w:hyperlink>
        </w:p>
        <w:p w14:paraId="37602ED5" w14:textId="25E8AF30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23" w:history="1">
            <w:r w:rsidR="00D67A86" w:rsidRPr="00C708EE">
              <w:rPr>
                <w:rStyle w:val="ab"/>
                <w:noProof/>
              </w:rPr>
              <w:t>4.1</w:t>
            </w:r>
            <w:r w:rsidR="00D67A86" w:rsidRPr="00C708EE">
              <w:rPr>
                <w:rStyle w:val="ab"/>
                <w:noProof/>
              </w:rPr>
              <w:t>功能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_Toc35025723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8</w:t>
            </w:r>
            <w:r w:rsidR="00D67A86">
              <w:rPr>
                <w:noProof/>
              </w:rPr>
              <w:fldChar w:fldCharType="end"/>
            </w:r>
          </w:hyperlink>
        </w:p>
        <w:p w14:paraId="7FF16ABB" w14:textId="155E27DE" w:rsidR="00D67A86" w:rsidRDefault="00524A34">
          <w:pPr>
            <w:pStyle w:val="30"/>
            <w:tabs>
              <w:tab w:val="right" w:leader="dot" w:pos="8494"/>
            </w:tabs>
            <w:ind w:left="895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24" w:history="1">
            <w:r w:rsidR="00D67A86" w:rsidRPr="00C708EE">
              <w:rPr>
                <w:rStyle w:val="ab"/>
                <w:noProof/>
              </w:rPr>
              <w:t>4.1.1</w:t>
            </w:r>
            <w:r w:rsidR="00D67A86" w:rsidRPr="00C708EE">
              <w:rPr>
                <w:rStyle w:val="ab"/>
                <w:noProof/>
              </w:rPr>
              <w:t>教师</w:t>
            </w:r>
            <w:r w:rsidR="00D67A86" w:rsidRPr="00C708EE">
              <w:rPr>
                <w:rStyle w:val="ab"/>
                <w:noProof/>
              </w:rPr>
              <w:t>/</w:t>
            </w:r>
            <w:r w:rsidR="00D67A86" w:rsidRPr="00C708EE">
              <w:rPr>
                <w:rStyle w:val="ab"/>
                <w:noProof/>
              </w:rPr>
              <w:t>普通管理员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_Toc35025724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8</w:t>
            </w:r>
            <w:r w:rsidR="00D67A86">
              <w:rPr>
                <w:noProof/>
              </w:rPr>
              <w:fldChar w:fldCharType="end"/>
            </w:r>
          </w:hyperlink>
        </w:p>
        <w:p w14:paraId="6B988177" w14:textId="1B8C11E7" w:rsidR="00D67A86" w:rsidRDefault="00524A34">
          <w:pPr>
            <w:pStyle w:val="30"/>
            <w:tabs>
              <w:tab w:val="right" w:leader="dot" w:pos="8494"/>
            </w:tabs>
            <w:ind w:left="895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25" w:history="1">
            <w:r w:rsidR="00D67A86" w:rsidRPr="00C708EE">
              <w:rPr>
                <w:rStyle w:val="ab"/>
                <w:noProof/>
              </w:rPr>
              <w:t>4.1.2</w:t>
            </w:r>
            <w:r w:rsidR="00D67A86" w:rsidRPr="00C708EE">
              <w:rPr>
                <w:rStyle w:val="ab"/>
                <w:noProof/>
              </w:rPr>
              <w:t>超级管理员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_Toc35025725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8</w:t>
            </w:r>
            <w:r w:rsidR="00D67A86">
              <w:rPr>
                <w:noProof/>
              </w:rPr>
              <w:fldChar w:fldCharType="end"/>
            </w:r>
          </w:hyperlink>
        </w:p>
        <w:p w14:paraId="54ABA40C" w14:textId="67E8EAA5" w:rsidR="00D67A86" w:rsidRDefault="00524A34" w:rsidP="00D67A86">
          <w:pPr>
            <w:pStyle w:val="10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26" w:history="1">
            <w:r w:rsidR="00D67A86" w:rsidRPr="00C708EE">
              <w:rPr>
                <w:rStyle w:val="ab"/>
                <w:noProof/>
              </w:rPr>
              <w:t>五、非功能需求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_Toc35025726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10</w:t>
            </w:r>
            <w:r w:rsidR="00D67A86">
              <w:rPr>
                <w:noProof/>
              </w:rPr>
              <w:fldChar w:fldCharType="end"/>
            </w:r>
          </w:hyperlink>
        </w:p>
        <w:p w14:paraId="57C136E7" w14:textId="31EF51E1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27" w:history="1">
            <w:r w:rsidR="00D67A86" w:rsidRPr="00C708EE">
              <w:rPr>
                <w:rStyle w:val="ab"/>
                <w:noProof/>
              </w:rPr>
              <w:t>5.1</w:t>
            </w:r>
            <w:r w:rsidR="00D67A86" w:rsidRPr="00C708EE">
              <w:rPr>
                <w:rStyle w:val="ab"/>
                <w:noProof/>
              </w:rPr>
              <w:t>性能需求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_Toc35025727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10</w:t>
            </w:r>
            <w:r w:rsidR="00D67A86">
              <w:rPr>
                <w:noProof/>
              </w:rPr>
              <w:fldChar w:fldCharType="end"/>
            </w:r>
          </w:hyperlink>
        </w:p>
        <w:p w14:paraId="2A640DE4" w14:textId="548FEDDB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28" w:history="1">
            <w:r w:rsidR="00D67A86" w:rsidRPr="00C708EE">
              <w:rPr>
                <w:rStyle w:val="ab"/>
                <w:noProof/>
              </w:rPr>
              <w:t>5.2</w:t>
            </w:r>
            <w:r w:rsidR="00D67A86" w:rsidRPr="00C708EE">
              <w:rPr>
                <w:rStyle w:val="ab"/>
                <w:noProof/>
              </w:rPr>
              <w:t>安全需求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_Toc35025728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10</w:t>
            </w:r>
            <w:r w:rsidR="00D67A86">
              <w:rPr>
                <w:noProof/>
              </w:rPr>
              <w:fldChar w:fldCharType="end"/>
            </w:r>
          </w:hyperlink>
        </w:p>
        <w:p w14:paraId="5B75B2BA" w14:textId="762E8359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29" w:history="1">
            <w:r w:rsidR="00D67A86" w:rsidRPr="00C708EE">
              <w:rPr>
                <w:rStyle w:val="ab"/>
                <w:noProof/>
              </w:rPr>
              <w:t>5.3</w:t>
            </w:r>
            <w:r w:rsidR="00D67A86" w:rsidRPr="00C708EE">
              <w:rPr>
                <w:rStyle w:val="ab"/>
                <w:noProof/>
              </w:rPr>
              <w:t>可靠性需求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_Toc35025729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10</w:t>
            </w:r>
            <w:r w:rsidR="00D67A86">
              <w:rPr>
                <w:noProof/>
              </w:rPr>
              <w:fldChar w:fldCharType="end"/>
            </w:r>
          </w:hyperlink>
        </w:p>
        <w:p w14:paraId="4D566DAD" w14:textId="7B705573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30" w:history="1">
            <w:r w:rsidR="00D67A86" w:rsidRPr="00C708EE">
              <w:rPr>
                <w:rStyle w:val="ab"/>
                <w:noProof/>
              </w:rPr>
              <w:t>5.4</w:t>
            </w:r>
            <w:r w:rsidR="00D67A86" w:rsidRPr="00C708EE">
              <w:rPr>
                <w:rStyle w:val="ab"/>
                <w:noProof/>
              </w:rPr>
              <w:t>兼容性需求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_Toc35025730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10</w:t>
            </w:r>
            <w:r w:rsidR="00D67A86">
              <w:rPr>
                <w:noProof/>
              </w:rPr>
              <w:fldChar w:fldCharType="end"/>
            </w:r>
          </w:hyperlink>
        </w:p>
        <w:p w14:paraId="07BA531A" w14:textId="2F32B292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31" w:history="1">
            <w:r w:rsidR="00D67A86" w:rsidRPr="00C708EE">
              <w:rPr>
                <w:rStyle w:val="ab"/>
                <w:noProof/>
              </w:rPr>
              <w:t>5.5</w:t>
            </w:r>
            <w:r w:rsidR="00D67A86" w:rsidRPr="00C708EE">
              <w:rPr>
                <w:rStyle w:val="ab"/>
                <w:noProof/>
              </w:rPr>
              <w:t>数据保密需求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_Toc35025731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10</w:t>
            </w:r>
            <w:r w:rsidR="00D67A86">
              <w:rPr>
                <w:noProof/>
              </w:rPr>
              <w:fldChar w:fldCharType="end"/>
            </w:r>
          </w:hyperlink>
        </w:p>
        <w:p w14:paraId="1212CA57" w14:textId="357A7234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32" w:history="1">
            <w:r w:rsidR="00D67A86" w:rsidRPr="00C708EE">
              <w:rPr>
                <w:rStyle w:val="ab"/>
                <w:noProof/>
              </w:rPr>
              <w:t>5.6</w:t>
            </w:r>
            <w:r w:rsidR="00D67A86" w:rsidRPr="00C708EE">
              <w:rPr>
                <w:rStyle w:val="ab"/>
                <w:noProof/>
              </w:rPr>
              <w:t>可维护性需求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_Toc35025732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10</w:t>
            </w:r>
            <w:r w:rsidR="00D67A86">
              <w:rPr>
                <w:noProof/>
              </w:rPr>
              <w:fldChar w:fldCharType="end"/>
            </w:r>
          </w:hyperlink>
        </w:p>
        <w:p w14:paraId="75E9206D" w14:textId="388FA5D2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33" w:history="1">
            <w:r w:rsidR="00D67A86" w:rsidRPr="00C708EE">
              <w:rPr>
                <w:rStyle w:val="ab"/>
                <w:noProof/>
              </w:rPr>
              <w:t>5.7</w:t>
            </w:r>
            <w:r w:rsidR="00D67A86" w:rsidRPr="00C708EE">
              <w:rPr>
                <w:rStyle w:val="ab"/>
                <w:noProof/>
              </w:rPr>
              <w:t>可测试性需求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_Toc35025733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11</w:t>
            </w:r>
            <w:r w:rsidR="00D67A86">
              <w:rPr>
                <w:noProof/>
              </w:rPr>
              <w:fldChar w:fldCharType="end"/>
            </w:r>
          </w:hyperlink>
        </w:p>
        <w:p w14:paraId="0B8DF7FA" w14:textId="6D7EA85C" w:rsidR="00D67A86" w:rsidRDefault="00524A34">
          <w:pPr>
            <w:pStyle w:val="10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34" w:history="1">
            <w:r w:rsidR="00D67A86" w:rsidRPr="00C708EE">
              <w:rPr>
                <w:rStyle w:val="ab"/>
                <w:noProof/>
              </w:rPr>
              <w:t>六、原型设计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_Toc35025734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11</w:t>
            </w:r>
            <w:r w:rsidR="00D67A86">
              <w:rPr>
                <w:noProof/>
              </w:rPr>
              <w:fldChar w:fldCharType="end"/>
            </w:r>
          </w:hyperlink>
        </w:p>
        <w:p w14:paraId="606EE764" w14:textId="6FA79277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35" w:history="1">
            <w:r w:rsidR="00D67A86" w:rsidRPr="00C708EE">
              <w:rPr>
                <w:rStyle w:val="ab"/>
                <w:noProof/>
              </w:rPr>
              <w:t>6.1</w:t>
            </w:r>
            <w:r w:rsidR="00D67A86" w:rsidRPr="00C708EE">
              <w:rPr>
                <w:rStyle w:val="ab"/>
                <w:noProof/>
              </w:rPr>
              <w:t>登录模块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_Toc35025735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11</w:t>
            </w:r>
            <w:r w:rsidR="00D67A86">
              <w:rPr>
                <w:noProof/>
              </w:rPr>
              <w:fldChar w:fldCharType="end"/>
            </w:r>
          </w:hyperlink>
        </w:p>
        <w:p w14:paraId="19AFE2AA" w14:textId="217B28BC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36" w:history="1">
            <w:r w:rsidR="00D67A86" w:rsidRPr="00C708EE">
              <w:rPr>
                <w:rStyle w:val="ab"/>
                <w:noProof/>
              </w:rPr>
              <w:t>6.2</w:t>
            </w:r>
            <w:r w:rsidR="00D67A86" w:rsidRPr="00C708EE">
              <w:rPr>
                <w:rStyle w:val="ab"/>
                <w:noProof/>
              </w:rPr>
              <w:t>首页模块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_Toc35025736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11</w:t>
            </w:r>
            <w:r w:rsidR="00D67A86">
              <w:rPr>
                <w:noProof/>
              </w:rPr>
              <w:fldChar w:fldCharType="end"/>
            </w:r>
          </w:hyperlink>
        </w:p>
        <w:p w14:paraId="0B97467D" w14:textId="0558D67C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37" w:history="1">
            <w:r w:rsidR="00D67A86" w:rsidRPr="00C708EE">
              <w:rPr>
                <w:rStyle w:val="ab"/>
                <w:noProof/>
              </w:rPr>
              <w:t>6.3</w:t>
            </w:r>
            <w:r w:rsidR="00D67A86" w:rsidRPr="00C708EE">
              <w:rPr>
                <w:rStyle w:val="ab"/>
                <w:noProof/>
              </w:rPr>
              <w:t>角色管理模块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_Toc35025737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12</w:t>
            </w:r>
            <w:r w:rsidR="00D67A86">
              <w:rPr>
                <w:noProof/>
              </w:rPr>
              <w:fldChar w:fldCharType="end"/>
            </w:r>
          </w:hyperlink>
        </w:p>
        <w:p w14:paraId="4577DBC3" w14:textId="4C1194D0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38" w:history="1">
            <w:r w:rsidR="00D67A86" w:rsidRPr="00C708EE">
              <w:rPr>
                <w:rStyle w:val="ab"/>
                <w:noProof/>
              </w:rPr>
              <w:t>6.4</w:t>
            </w:r>
            <w:r w:rsidR="00D67A86" w:rsidRPr="00C708EE">
              <w:rPr>
                <w:rStyle w:val="ab"/>
                <w:noProof/>
              </w:rPr>
              <w:t>学生管理模块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_Toc35025738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13</w:t>
            </w:r>
            <w:r w:rsidR="00D67A86">
              <w:rPr>
                <w:noProof/>
              </w:rPr>
              <w:fldChar w:fldCharType="end"/>
            </w:r>
          </w:hyperlink>
        </w:p>
        <w:p w14:paraId="2236A414" w14:textId="12EDB00C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39" w:history="1">
            <w:r w:rsidR="00D67A86" w:rsidRPr="00C708EE">
              <w:rPr>
                <w:rStyle w:val="ab"/>
                <w:noProof/>
              </w:rPr>
              <w:t>6.5</w:t>
            </w:r>
            <w:r w:rsidR="00D67A86" w:rsidRPr="00C708EE">
              <w:rPr>
                <w:rStyle w:val="ab"/>
                <w:noProof/>
              </w:rPr>
              <w:t>教师管理模块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_Toc35025739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13</w:t>
            </w:r>
            <w:r w:rsidR="00D67A86">
              <w:rPr>
                <w:noProof/>
              </w:rPr>
              <w:fldChar w:fldCharType="end"/>
            </w:r>
          </w:hyperlink>
        </w:p>
        <w:p w14:paraId="25415DBF" w14:textId="023E340C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40" w:history="1">
            <w:r w:rsidR="00D67A86" w:rsidRPr="00C708EE">
              <w:rPr>
                <w:rStyle w:val="ab"/>
                <w:noProof/>
              </w:rPr>
              <w:t>6.6</w:t>
            </w:r>
            <w:r w:rsidR="00D67A86" w:rsidRPr="00C708EE">
              <w:rPr>
                <w:rStyle w:val="ab"/>
                <w:noProof/>
              </w:rPr>
              <w:t>课程管理模块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_Toc35025740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15</w:t>
            </w:r>
            <w:r w:rsidR="00D67A86">
              <w:rPr>
                <w:noProof/>
              </w:rPr>
              <w:fldChar w:fldCharType="end"/>
            </w:r>
          </w:hyperlink>
        </w:p>
        <w:p w14:paraId="57B630FE" w14:textId="3CCF1844" w:rsidR="00D67A86" w:rsidRDefault="00524A34">
          <w:pPr>
            <w:pStyle w:val="20"/>
            <w:tabs>
              <w:tab w:val="right" w:leader="dot" w:pos="8494"/>
            </w:tabs>
            <w:ind w:left="448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025741" w:history="1">
            <w:r w:rsidR="00D67A86" w:rsidRPr="00C708EE">
              <w:rPr>
                <w:rStyle w:val="ab"/>
                <w:noProof/>
              </w:rPr>
              <w:t>6.7</w:t>
            </w:r>
            <w:r w:rsidR="00D67A86" w:rsidRPr="00C708EE">
              <w:rPr>
                <w:rStyle w:val="ab"/>
                <w:noProof/>
              </w:rPr>
              <w:t>数据字典模块</w:t>
            </w:r>
            <w:r w:rsidR="00D67A86">
              <w:rPr>
                <w:noProof/>
              </w:rPr>
              <w:tab/>
            </w:r>
            <w:r w:rsidR="00D67A86">
              <w:rPr>
                <w:noProof/>
              </w:rPr>
              <w:fldChar w:fldCharType="begin"/>
            </w:r>
            <w:r w:rsidR="00D67A86">
              <w:rPr>
                <w:noProof/>
              </w:rPr>
              <w:instrText xml:space="preserve"> PAGEREF _Toc35025741 \h </w:instrText>
            </w:r>
            <w:r w:rsidR="00D67A86">
              <w:rPr>
                <w:noProof/>
              </w:rPr>
            </w:r>
            <w:r w:rsidR="00D67A86">
              <w:rPr>
                <w:noProof/>
              </w:rPr>
              <w:fldChar w:fldCharType="separate"/>
            </w:r>
            <w:r w:rsidR="00D67A86">
              <w:rPr>
                <w:noProof/>
              </w:rPr>
              <w:t>16</w:t>
            </w:r>
            <w:r w:rsidR="00D67A86">
              <w:rPr>
                <w:noProof/>
              </w:rPr>
              <w:fldChar w:fldCharType="end"/>
            </w:r>
          </w:hyperlink>
        </w:p>
        <w:p w14:paraId="67C0A335" w14:textId="03825A7E" w:rsidR="006A22F0" w:rsidRPr="003F4C0A" w:rsidRDefault="00084205" w:rsidP="00BB4142">
          <w:pPr>
            <w:rPr>
              <w:rFonts w:ascii="宋体" w:hAnsi="宋体"/>
            </w:rPr>
          </w:pPr>
          <w:r>
            <w:rPr>
              <w:rFonts w:ascii="宋体" w:hAnsi="宋体" w:hint="eastAsia"/>
            </w:rPr>
            <w:fldChar w:fldCharType="end"/>
          </w:r>
        </w:p>
      </w:sdtContent>
    </w:sdt>
    <w:p w14:paraId="39D63B10" w14:textId="2281F215" w:rsidR="006A22F0" w:rsidRDefault="003F4C0A" w:rsidP="003F4C0A">
      <w:pPr>
        <w:widowControl/>
        <w:jc w:val="left"/>
      </w:pPr>
      <w:r>
        <w:br w:type="page"/>
      </w:r>
    </w:p>
    <w:p w14:paraId="569B9EC1" w14:textId="2B4B02C8" w:rsidR="006A22F0" w:rsidRDefault="00084205" w:rsidP="00F653D9">
      <w:pPr>
        <w:pStyle w:val="1"/>
      </w:pPr>
      <w:bookmarkStart w:id="0" w:name="_Toc35025712"/>
      <w:r>
        <w:rPr>
          <w:rFonts w:hint="eastAsia"/>
        </w:rPr>
        <w:lastRenderedPageBreak/>
        <w:t>引言</w:t>
      </w:r>
      <w:bookmarkEnd w:id="0"/>
    </w:p>
    <w:p w14:paraId="2B2647E7" w14:textId="62DDDE40" w:rsidR="006A22F0" w:rsidRPr="00600EF6" w:rsidRDefault="00084205" w:rsidP="00600EF6">
      <w:pPr>
        <w:pStyle w:val="2"/>
      </w:pPr>
      <w:bookmarkStart w:id="1" w:name="_Toc35025713"/>
      <w:r>
        <w:rPr>
          <w:rFonts w:hint="eastAsia"/>
        </w:rPr>
        <w:t>1.1</w:t>
      </w:r>
      <w:r>
        <w:rPr>
          <w:rFonts w:hint="eastAsia"/>
        </w:rPr>
        <w:t>目的</w:t>
      </w:r>
      <w:bookmarkEnd w:id="1"/>
    </w:p>
    <w:p w14:paraId="6CD2E2D7" w14:textId="48954B69" w:rsidR="00CC46DF" w:rsidRDefault="00CC46DF">
      <w:pPr>
        <w:ind w:firstLineChars="200" w:firstLine="448"/>
      </w:pPr>
      <w:r>
        <w:rPr>
          <w:rFonts w:hint="eastAsia"/>
        </w:rPr>
        <w:t>据悉，目前国内大部分的高校进行课堂考勤时仍采用“口头点名”的传统方式</w:t>
      </w:r>
      <w:r w:rsidR="00CE2555">
        <w:rPr>
          <w:rFonts w:hint="eastAsia"/>
        </w:rPr>
        <w:t>，并且在课程管理的各个环节已然保持手写的习惯。这样的</w:t>
      </w:r>
      <w:proofErr w:type="gramStart"/>
      <w:r w:rsidR="00CE2555">
        <w:rPr>
          <w:rFonts w:hint="eastAsia"/>
        </w:rPr>
        <w:t>班课管理</w:t>
      </w:r>
      <w:proofErr w:type="gramEnd"/>
      <w:r w:rsidR="00CE2555">
        <w:rPr>
          <w:rFonts w:hint="eastAsia"/>
        </w:rPr>
        <w:t>模式在日常学习工作中需要占据掉许多时间，而且繁琐重复的工作大大拉低了学习和工作的效率。在信息化飞速发展的今天，为了更加有效地进行班级课程管理，我们小组决定开发“到云</w:t>
      </w:r>
      <w:r w:rsidR="005E7A5B">
        <w:rPr>
          <w:rFonts w:hint="eastAsia"/>
        </w:rPr>
        <w:t>”课程</w:t>
      </w:r>
      <w:r w:rsidR="00CE2555">
        <w:rPr>
          <w:rFonts w:hint="eastAsia"/>
        </w:rPr>
        <w:t>管理系统。</w:t>
      </w:r>
      <w:r w:rsidR="009935F3">
        <w:rPr>
          <w:rFonts w:hint="eastAsia"/>
        </w:rPr>
        <w:t>这个系统将对教师和学生的课程管理、课程交互、课下互动等方面做出对应的功能模块，来满足当下的各项需求。</w:t>
      </w:r>
    </w:p>
    <w:p w14:paraId="20E47CAC" w14:textId="77777777" w:rsidR="006A22F0" w:rsidRDefault="00084205" w:rsidP="00600EF6">
      <w:pPr>
        <w:pStyle w:val="2"/>
      </w:pPr>
      <w:bookmarkStart w:id="2" w:name="_Toc14502"/>
      <w:bookmarkStart w:id="3" w:name="_Toc35025714"/>
      <w:r>
        <w:rPr>
          <w:rFonts w:hint="eastAsia"/>
        </w:rPr>
        <w:t>1.2</w:t>
      </w:r>
      <w:r>
        <w:rPr>
          <w:rFonts w:hint="eastAsia"/>
        </w:rPr>
        <w:t>产品综述</w:t>
      </w:r>
      <w:bookmarkEnd w:id="2"/>
      <w:bookmarkEnd w:id="3"/>
    </w:p>
    <w:p w14:paraId="734B5A07" w14:textId="3ED72DC4" w:rsidR="009935F3" w:rsidRDefault="009935F3">
      <w:pPr>
        <w:ind w:firstLineChars="200" w:firstLine="448"/>
      </w:pPr>
      <w:r>
        <w:rPr>
          <w:rFonts w:hint="eastAsia"/>
        </w:rPr>
        <w:t>“到云</w:t>
      </w:r>
      <w:r w:rsidR="005E7A5B">
        <w:rPr>
          <w:rFonts w:hint="eastAsia"/>
        </w:rPr>
        <w:t>”课程</w:t>
      </w:r>
      <w:r>
        <w:rPr>
          <w:rFonts w:hint="eastAsia"/>
        </w:rPr>
        <w:t>管理系统是跨多平台</w:t>
      </w:r>
      <w:proofErr w:type="gramStart"/>
      <w:r>
        <w:rPr>
          <w:rFonts w:hint="eastAsia"/>
        </w:rPr>
        <w:t>的班课系统</w:t>
      </w:r>
      <w:proofErr w:type="gramEnd"/>
      <w:r>
        <w:rPr>
          <w:rFonts w:hint="eastAsia"/>
        </w:rPr>
        <w:t>，涵盖了平时我们上课过程中需要用到的基本功能，满足各个高校的教师、学生以及管理人员的各项需求，将会被广泛应用，有良好的前景。</w:t>
      </w:r>
    </w:p>
    <w:p w14:paraId="0A81E3CB" w14:textId="32265234" w:rsidR="009935F3" w:rsidRDefault="009935F3">
      <w:pPr>
        <w:ind w:firstLineChars="200" w:firstLine="448"/>
      </w:pPr>
      <w:r>
        <w:rPr>
          <w:rFonts w:hint="eastAsia"/>
        </w:rPr>
        <w:t>首先，针对老师上课点名的方式，“到云</w:t>
      </w:r>
      <w:r w:rsidR="005E7A5B">
        <w:rPr>
          <w:rFonts w:hint="eastAsia"/>
        </w:rPr>
        <w:t>”课程</w:t>
      </w:r>
      <w:r>
        <w:rPr>
          <w:rFonts w:hint="eastAsia"/>
        </w:rPr>
        <w:t>管理系统提供了云签到点名的方式，能够大大缩短教师课上点名花费的时间。同时，一人一号的实名制管理也能够有效方式学生浑水摸鱼，切实保障</w:t>
      </w:r>
      <w:r w:rsidR="00836EA8">
        <w:rPr>
          <w:rFonts w:hint="eastAsia"/>
        </w:rPr>
        <w:t>课程的有序进行。我们的系统还能记录下每次课的点名情况，并登记平时考勤分数，方便教师期末的分数统计工作。</w:t>
      </w:r>
    </w:p>
    <w:p w14:paraId="66217576" w14:textId="4590DF42" w:rsidR="00836EA8" w:rsidRDefault="00836EA8">
      <w:pPr>
        <w:ind w:firstLineChars="200" w:firstLine="448"/>
      </w:pPr>
      <w:r>
        <w:rPr>
          <w:rFonts w:hint="eastAsia"/>
        </w:rPr>
        <w:t>此外，“到云</w:t>
      </w:r>
      <w:r w:rsidR="005E7A5B">
        <w:rPr>
          <w:rFonts w:hint="eastAsia"/>
        </w:rPr>
        <w:t>”课程</w:t>
      </w:r>
      <w:r>
        <w:rPr>
          <w:rFonts w:hint="eastAsia"/>
        </w:rPr>
        <w:t>管理系统还就课程过程中会出现的各种问题提供了我们的解决方案。例如教师创建自己的课程和班级，并在班级中点名，互动以及课程成绩的登记统计等等。</w:t>
      </w:r>
    </w:p>
    <w:p w14:paraId="39DA3995" w14:textId="1C9836C8" w:rsidR="004A2CC7" w:rsidRDefault="00836EA8" w:rsidP="007C7602">
      <w:pPr>
        <w:ind w:firstLineChars="200" w:firstLine="448"/>
      </w:pPr>
      <w:r>
        <w:rPr>
          <w:rFonts w:hint="eastAsia"/>
        </w:rPr>
        <w:t>“到云</w:t>
      </w:r>
      <w:r w:rsidR="005E7A5B">
        <w:rPr>
          <w:rFonts w:hint="eastAsia"/>
        </w:rPr>
        <w:t>”课程</w:t>
      </w:r>
      <w:r>
        <w:rPr>
          <w:rFonts w:hint="eastAsia"/>
        </w:rPr>
        <w:t>管理系统将为所有的老师学生提供方便快捷人性化的课程管理方式，提高教师授课的效率，</w:t>
      </w:r>
      <w:r w:rsidR="00B45DDE">
        <w:rPr>
          <w:rFonts w:hint="eastAsia"/>
        </w:rPr>
        <w:t>减少</w:t>
      </w:r>
      <w:r>
        <w:rPr>
          <w:rFonts w:hint="eastAsia"/>
        </w:rPr>
        <w:t>学生学习</w:t>
      </w:r>
      <w:r w:rsidR="00B45DDE">
        <w:rPr>
          <w:rFonts w:hint="eastAsia"/>
        </w:rPr>
        <w:t>外</w:t>
      </w:r>
      <w:r>
        <w:rPr>
          <w:rFonts w:hint="eastAsia"/>
        </w:rPr>
        <w:t>的</w:t>
      </w:r>
      <w:r w:rsidR="00B45DDE">
        <w:rPr>
          <w:rFonts w:hint="eastAsia"/>
        </w:rPr>
        <w:t>负担，帮助建立更加完善的班级和课程管理模式。</w:t>
      </w:r>
    </w:p>
    <w:p w14:paraId="4B4D7393" w14:textId="77777777" w:rsidR="004A2CC7" w:rsidRPr="004A2CC7" w:rsidRDefault="004A2CC7" w:rsidP="004A2CC7"/>
    <w:p w14:paraId="055E25EF" w14:textId="46D85142" w:rsidR="006A22F0" w:rsidRDefault="00084205" w:rsidP="00F653D9">
      <w:pPr>
        <w:pStyle w:val="1"/>
      </w:pPr>
      <w:bookmarkStart w:id="4" w:name="_Toc13741"/>
      <w:bookmarkStart w:id="5" w:name="_Toc35025715"/>
      <w:r>
        <w:rPr>
          <w:rFonts w:hint="eastAsia"/>
        </w:rPr>
        <w:lastRenderedPageBreak/>
        <w:t>产品结构</w:t>
      </w:r>
      <w:bookmarkEnd w:id="4"/>
      <w:bookmarkEnd w:id="5"/>
    </w:p>
    <w:p w14:paraId="5B02C731" w14:textId="0CE895E0" w:rsidR="006A22F0" w:rsidRDefault="00084205" w:rsidP="00A6767A">
      <w:pPr>
        <w:pStyle w:val="2"/>
      </w:pPr>
      <w:bookmarkStart w:id="6" w:name="_Toc6852"/>
      <w:bookmarkStart w:id="7" w:name="_Toc35025716"/>
      <w:r>
        <w:rPr>
          <w:rFonts w:hint="eastAsia"/>
        </w:rPr>
        <w:t>2.1</w:t>
      </w:r>
      <w:r>
        <w:rPr>
          <w:rFonts w:hint="eastAsia"/>
        </w:rPr>
        <w:t>产品功能结构图</w:t>
      </w:r>
      <w:bookmarkEnd w:id="6"/>
      <w:bookmarkEnd w:id="7"/>
    </w:p>
    <w:p w14:paraId="14A0885E" w14:textId="50BCA655" w:rsidR="006A22F0" w:rsidRDefault="005E7A5B" w:rsidP="00B45DDE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045DA27" wp14:editId="5E6678B1">
            <wp:extent cx="5400040" cy="77247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产品功能结构图-web端.mindma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4CF8" w14:textId="77777777" w:rsidR="006A22F0" w:rsidRDefault="00084205" w:rsidP="00600EF6">
      <w:pPr>
        <w:pStyle w:val="2"/>
      </w:pPr>
      <w:bookmarkStart w:id="8" w:name="_Toc1639"/>
      <w:bookmarkStart w:id="9" w:name="_Toc35025717"/>
      <w:r>
        <w:rPr>
          <w:rFonts w:hint="eastAsia"/>
        </w:rPr>
        <w:lastRenderedPageBreak/>
        <w:t>2.2</w:t>
      </w:r>
      <w:r>
        <w:rPr>
          <w:rFonts w:hint="eastAsia"/>
        </w:rPr>
        <w:t>产品信息结构图</w:t>
      </w:r>
      <w:bookmarkEnd w:id="8"/>
      <w:bookmarkEnd w:id="9"/>
    </w:p>
    <w:p w14:paraId="2041C998" w14:textId="3DE6304E" w:rsidR="006A22F0" w:rsidRDefault="005E7A5B" w:rsidP="00B45DDE">
      <w:pPr>
        <w:jc w:val="center"/>
      </w:pPr>
      <w:r>
        <w:rPr>
          <w:noProof/>
        </w:rPr>
        <w:drawing>
          <wp:inline distT="0" distB="0" distL="0" distR="0" wp14:anchorId="2B93F146" wp14:editId="1FA61AD1">
            <wp:extent cx="5400040" cy="7248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产品信息结构图.mindma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6F09" w14:textId="2E38EBD7" w:rsidR="00EF3797" w:rsidRDefault="00EF3797" w:rsidP="00EF3797">
      <w:pPr>
        <w:pStyle w:val="2"/>
      </w:pPr>
      <w:bookmarkStart w:id="10" w:name="_Toc35025718"/>
      <w:r>
        <w:rPr>
          <w:rFonts w:hint="eastAsia"/>
        </w:rPr>
        <w:lastRenderedPageBreak/>
        <w:t>2</w:t>
      </w:r>
      <w:r>
        <w:t>.3</w:t>
      </w:r>
      <w:r>
        <w:rPr>
          <w:rFonts w:hint="eastAsia"/>
        </w:rPr>
        <w:t>数据字典信息结构图</w:t>
      </w:r>
      <w:bookmarkEnd w:id="10"/>
    </w:p>
    <w:p w14:paraId="58BC60D5" w14:textId="0296F665" w:rsidR="00EF3797" w:rsidRPr="00EF3797" w:rsidRDefault="00EF3797" w:rsidP="00EF3797">
      <w:r>
        <w:rPr>
          <w:rFonts w:hint="eastAsia"/>
          <w:noProof/>
        </w:rPr>
        <w:drawing>
          <wp:inline distT="0" distB="0" distL="0" distR="0" wp14:anchorId="747724BB" wp14:editId="2D0D5974">
            <wp:extent cx="5400040" cy="821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数据字典信息结构图.mindma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9DAB" w14:textId="5019E279" w:rsidR="006A22F0" w:rsidRDefault="00084205" w:rsidP="00F653D9">
      <w:pPr>
        <w:pStyle w:val="1"/>
      </w:pPr>
      <w:bookmarkStart w:id="11" w:name="_Toc35025719"/>
      <w:r>
        <w:rPr>
          <w:rFonts w:hint="eastAsia"/>
        </w:rPr>
        <w:lastRenderedPageBreak/>
        <w:t>用户</w:t>
      </w:r>
      <w:bookmarkEnd w:id="11"/>
    </w:p>
    <w:p w14:paraId="0C122EFA" w14:textId="292BFCD7" w:rsidR="00E6069B" w:rsidRPr="00E6069B" w:rsidRDefault="00E6069B" w:rsidP="00E6069B">
      <w:pPr>
        <w:pStyle w:val="2"/>
      </w:pPr>
      <w:bookmarkStart w:id="12" w:name="_Toc35025720"/>
      <w:r>
        <w:rPr>
          <w:rFonts w:hint="eastAsia"/>
        </w:rPr>
        <w:t>3</w:t>
      </w:r>
      <w:r>
        <w:t>.1</w:t>
      </w:r>
      <w:r>
        <w:rPr>
          <w:rFonts w:hint="eastAsia"/>
        </w:rPr>
        <w:t>用户角色</w:t>
      </w:r>
      <w:bookmarkEnd w:id="12"/>
    </w:p>
    <w:tbl>
      <w:tblPr>
        <w:tblStyle w:val="aa"/>
        <w:tblW w:w="9606" w:type="dxa"/>
        <w:jc w:val="center"/>
        <w:tblLayout w:type="fixed"/>
        <w:tblLook w:val="04A0" w:firstRow="1" w:lastRow="0" w:firstColumn="1" w:lastColumn="0" w:noHBand="0" w:noVBand="1"/>
      </w:tblPr>
      <w:tblGrid>
        <w:gridCol w:w="2092"/>
        <w:gridCol w:w="7514"/>
      </w:tblGrid>
      <w:tr w:rsidR="006A22F0" w14:paraId="23411B2F" w14:textId="77777777" w:rsidTr="00B45DDE">
        <w:trPr>
          <w:trHeight w:val="462"/>
          <w:jc w:val="center"/>
        </w:trPr>
        <w:tc>
          <w:tcPr>
            <w:tcW w:w="2092" w:type="dxa"/>
            <w:vAlign w:val="center"/>
          </w:tcPr>
          <w:p w14:paraId="1BB06D9C" w14:textId="77777777" w:rsidR="006A22F0" w:rsidRDefault="00084205">
            <w:pPr>
              <w:jc w:val="center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用户角色</w:t>
            </w:r>
          </w:p>
        </w:tc>
        <w:tc>
          <w:tcPr>
            <w:tcW w:w="7514" w:type="dxa"/>
            <w:vAlign w:val="center"/>
          </w:tcPr>
          <w:p w14:paraId="5A69ADE5" w14:textId="77777777" w:rsidR="006A22F0" w:rsidRDefault="00084205">
            <w:pPr>
              <w:jc w:val="center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用户描述</w:t>
            </w:r>
          </w:p>
        </w:tc>
      </w:tr>
      <w:tr w:rsidR="00F82E72" w14:paraId="700C822A" w14:textId="77777777" w:rsidTr="00B45DDE">
        <w:trPr>
          <w:trHeight w:val="760"/>
          <w:jc w:val="center"/>
        </w:trPr>
        <w:tc>
          <w:tcPr>
            <w:tcW w:w="2092" w:type="dxa"/>
            <w:vAlign w:val="center"/>
          </w:tcPr>
          <w:p w14:paraId="11163F4F" w14:textId="50726F05" w:rsidR="00F82E72" w:rsidRDefault="00F82E72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教师</w:t>
            </w:r>
            <w:r w:rsidR="00EF3797">
              <w:rPr>
                <w:rFonts w:hint="eastAsia"/>
                <w:color w:val="000000"/>
                <w:szCs w:val="21"/>
              </w:rPr>
              <w:t>/</w:t>
            </w:r>
            <w:r w:rsidR="00EF3797">
              <w:rPr>
                <w:rFonts w:hint="eastAsia"/>
                <w:color w:val="000000"/>
                <w:szCs w:val="21"/>
              </w:rPr>
              <w:t>普通管理员</w:t>
            </w:r>
          </w:p>
        </w:tc>
        <w:tc>
          <w:tcPr>
            <w:tcW w:w="7514" w:type="dxa"/>
            <w:vAlign w:val="center"/>
          </w:tcPr>
          <w:p w14:paraId="1D877126" w14:textId="126C3893" w:rsidR="00F82E72" w:rsidRDefault="00F82E72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教师</w:t>
            </w:r>
            <w:r w:rsidR="00EF3797">
              <w:rPr>
                <w:rFonts w:hint="eastAsia"/>
                <w:color w:val="000000"/>
                <w:szCs w:val="21"/>
              </w:rPr>
              <w:t>（普通管理员）</w:t>
            </w:r>
            <w:r>
              <w:rPr>
                <w:rFonts w:hint="eastAsia"/>
                <w:color w:val="000000"/>
                <w:szCs w:val="21"/>
              </w:rPr>
              <w:t>可以在后台管理系统中对课程和学生信息进行管理</w:t>
            </w:r>
          </w:p>
        </w:tc>
      </w:tr>
      <w:tr w:rsidR="006A22F0" w14:paraId="7F4D5E68" w14:textId="77777777" w:rsidTr="00B45DDE">
        <w:trPr>
          <w:trHeight w:val="760"/>
          <w:jc w:val="center"/>
        </w:trPr>
        <w:tc>
          <w:tcPr>
            <w:tcW w:w="2092" w:type="dxa"/>
            <w:vAlign w:val="center"/>
          </w:tcPr>
          <w:p w14:paraId="13BCB09F" w14:textId="5119E16A" w:rsidR="006A22F0" w:rsidRDefault="00EF3797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超级</w:t>
            </w:r>
            <w:r w:rsidR="00E6069B">
              <w:rPr>
                <w:rFonts w:hint="eastAsia"/>
                <w:color w:val="000000"/>
                <w:szCs w:val="21"/>
              </w:rPr>
              <w:t>管理员</w:t>
            </w:r>
          </w:p>
        </w:tc>
        <w:tc>
          <w:tcPr>
            <w:tcW w:w="7514" w:type="dxa"/>
            <w:vAlign w:val="center"/>
          </w:tcPr>
          <w:p w14:paraId="48D06F5F" w14:textId="3EEB113B" w:rsidR="006A22F0" w:rsidRDefault="00E6069B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负责日常软件运维，后台数据维护，学生和老师账户的管理等</w:t>
            </w:r>
          </w:p>
        </w:tc>
      </w:tr>
    </w:tbl>
    <w:p w14:paraId="652262E7" w14:textId="24421835" w:rsidR="006A22F0" w:rsidRDefault="00E6069B" w:rsidP="00E6069B">
      <w:pPr>
        <w:pStyle w:val="2"/>
      </w:pPr>
      <w:bookmarkStart w:id="13" w:name="_Toc35025721"/>
      <w:r>
        <w:rPr>
          <w:rFonts w:hint="eastAsia"/>
        </w:rPr>
        <w:t>3</w:t>
      </w:r>
      <w:r>
        <w:t>.2</w:t>
      </w:r>
      <w:r>
        <w:rPr>
          <w:rFonts w:hint="eastAsia"/>
        </w:rPr>
        <w:t>用例图</w:t>
      </w:r>
      <w:bookmarkEnd w:id="13"/>
    </w:p>
    <w:p w14:paraId="16A7681F" w14:textId="3D37DBE8" w:rsidR="00E6069B" w:rsidRPr="00E6069B" w:rsidRDefault="00E6069B" w:rsidP="00F82E72">
      <w:pPr>
        <w:jc w:val="center"/>
      </w:pPr>
      <w:r>
        <w:rPr>
          <w:rFonts w:hint="eastAsia"/>
          <w:noProof/>
        </w:rPr>
        <w:drawing>
          <wp:inline distT="0" distB="0" distL="0" distR="0" wp14:anchorId="22FC1DFD" wp14:editId="31D0975D">
            <wp:extent cx="5400040" cy="5343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例图-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37BE" w14:textId="64DF80EB" w:rsidR="006A22F0" w:rsidRDefault="00E270AB" w:rsidP="00F653D9">
      <w:pPr>
        <w:pStyle w:val="1"/>
      </w:pPr>
      <w:bookmarkStart w:id="14" w:name="_Toc35025722"/>
      <w:r>
        <w:rPr>
          <w:rFonts w:hint="eastAsia"/>
        </w:rPr>
        <w:lastRenderedPageBreak/>
        <w:t>功能</w:t>
      </w:r>
      <w:r w:rsidR="00084205">
        <w:rPr>
          <w:rFonts w:hint="eastAsia"/>
        </w:rPr>
        <w:t>详细需求</w:t>
      </w:r>
      <w:bookmarkEnd w:id="14"/>
    </w:p>
    <w:p w14:paraId="751C6F94" w14:textId="77777777" w:rsidR="006A22F0" w:rsidRDefault="00084205" w:rsidP="00600EF6">
      <w:pPr>
        <w:pStyle w:val="2"/>
      </w:pPr>
      <w:bookmarkStart w:id="15" w:name="_Toc35025723"/>
      <w:r>
        <w:rPr>
          <w:rFonts w:hint="eastAsia"/>
        </w:rPr>
        <w:t>4.1</w:t>
      </w:r>
      <w:r>
        <w:rPr>
          <w:rFonts w:hint="eastAsia"/>
        </w:rPr>
        <w:t>功能</w:t>
      </w:r>
      <w:bookmarkEnd w:id="15"/>
    </w:p>
    <w:p w14:paraId="55BD075A" w14:textId="2D48BECC" w:rsidR="00E270AB" w:rsidRDefault="00E6069B" w:rsidP="001C0A44">
      <w:pPr>
        <w:spacing w:afterLines="50" w:after="175"/>
        <w:ind w:firstLineChars="200" w:firstLine="448"/>
      </w:pPr>
      <w:r>
        <w:rPr>
          <w:rFonts w:hint="eastAsia"/>
        </w:rPr>
        <w:t>“到云”</w:t>
      </w:r>
      <w:r w:rsidR="00E44717">
        <w:rPr>
          <w:rFonts w:hint="eastAsia"/>
        </w:rPr>
        <w:t>后台管理系统</w:t>
      </w:r>
      <w:r w:rsidR="00084205">
        <w:t>主要面向</w:t>
      </w:r>
      <w:r w:rsidR="00E44717">
        <w:t>2</w:t>
      </w:r>
      <w:r w:rsidR="00084205">
        <w:t>类用户：教师</w:t>
      </w:r>
      <w:r w:rsidR="00084ED9">
        <w:rPr>
          <w:rFonts w:hint="eastAsia"/>
        </w:rPr>
        <w:t>（普通管理员）</w:t>
      </w:r>
      <w:r w:rsidR="00084205">
        <w:t>和</w:t>
      </w:r>
      <w:r w:rsidR="00084ED9">
        <w:rPr>
          <w:rFonts w:hint="eastAsia"/>
        </w:rPr>
        <w:t>超级</w:t>
      </w:r>
      <w:r w:rsidR="00084205">
        <w:t>管理员。</w:t>
      </w:r>
    </w:p>
    <w:p w14:paraId="0024ADED" w14:textId="2A4BA8E6" w:rsidR="006A22F0" w:rsidRDefault="00F82E72" w:rsidP="00E44717">
      <w:pPr>
        <w:spacing w:afterLines="50" w:after="175"/>
      </w:pPr>
      <w:r>
        <w:rPr>
          <w:rFonts w:hint="eastAsia"/>
        </w:rPr>
        <w:t>后台管理系统</w:t>
      </w:r>
      <w:r w:rsidR="00084205">
        <w:t>需要完成的主要功能</w:t>
      </w:r>
      <w:r w:rsidR="00EF3797">
        <w:rPr>
          <w:rFonts w:hint="eastAsia"/>
        </w:rPr>
        <w:t>需求</w:t>
      </w:r>
      <w:r w:rsidR="00084205">
        <w:t>：</w:t>
      </w:r>
    </w:p>
    <w:p w14:paraId="1A311945" w14:textId="7BA95C0E" w:rsidR="006A22F0" w:rsidRDefault="00244581" w:rsidP="00244581">
      <w:pPr>
        <w:pStyle w:val="3"/>
      </w:pPr>
      <w:bookmarkStart w:id="16" w:name="_Toc35025724"/>
      <w:r>
        <w:rPr>
          <w:rFonts w:hint="eastAsia"/>
        </w:rPr>
        <w:t>4</w:t>
      </w:r>
      <w:r>
        <w:t>.1.1</w:t>
      </w:r>
      <w:r w:rsidR="00F82E72">
        <w:rPr>
          <w:rFonts w:hint="eastAsia"/>
        </w:rPr>
        <w:t>教师</w:t>
      </w:r>
      <w:r w:rsidR="00EF3797">
        <w:rPr>
          <w:rFonts w:hint="eastAsia"/>
        </w:rPr>
        <w:t>/</w:t>
      </w:r>
      <w:r w:rsidR="00EF3797">
        <w:rPr>
          <w:rFonts w:hint="eastAsia"/>
        </w:rPr>
        <w:t>普通管理员</w:t>
      </w:r>
      <w:bookmarkEnd w:id="16"/>
    </w:p>
    <w:p w14:paraId="68A31A12" w14:textId="27B6D5D2" w:rsidR="006A22F0" w:rsidRDefault="00084205" w:rsidP="001C0A44">
      <w:pPr>
        <w:spacing w:afterLines="50" w:after="175"/>
        <w:ind w:firstLineChars="200" w:firstLine="448"/>
      </w:pPr>
      <w:r>
        <w:t>在系统功能模块结构图中对应的功能模块：</w:t>
      </w:r>
    </w:p>
    <w:p w14:paraId="2DC03D45" w14:textId="3D77808A" w:rsidR="008936B9" w:rsidRPr="008936B9" w:rsidRDefault="00E44717" w:rsidP="00303E13">
      <w:pPr>
        <w:ind w:firstLineChars="200" w:firstLine="448"/>
      </w:pPr>
      <w:r>
        <w:rPr>
          <w:rFonts w:hint="eastAsia"/>
        </w:rPr>
        <w:t>教师</w:t>
      </w:r>
      <w:r w:rsidR="00EF3797">
        <w:rPr>
          <w:rFonts w:hint="eastAsia"/>
        </w:rPr>
        <w:t>（普通管理员）</w:t>
      </w:r>
      <w:r w:rsidR="00084205">
        <w:t>登录</w:t>
      </w:r>
      <w:r>
        <w:rPr>
          <w:rFonts w:hint="eastAsia"/>
        </w:rPr>
        <w:t>后台管理</w:t>
      </w:r>
      <w:r w:rsidR="00084205">
        <w:t>系统后，能够进行如下</w:t>
      </w:r>
      <w:r w:rsidR="00C7455C">
        <w:rPr>
          <w:rFonts w:hint="eastAsia"/>
        </w:rPr>
        <w:t>基本</w:t>
      </w:r>
      <w:r w:rsidR="00084205">
        <w:t>操作：</w:t>
      </w:r>
    </w:p>
    <w:p w14:paraId="3089C3DA" w14:textId="0CE343D5" w:rsidR="00F27464" w:rsidRDefault="00E44717" w:rsidP="00F27464">
      <w:pPr>
        <w:pStyle w:val="ad"/>
        <w:numPr>
          <w:ilvl w:val="0"/>
          <w:numId w:val="22"/>
        </w:numPr>
        <w:ind w:firstLineChars="0"/>
      </w:pPr>
      <w:r>
        <w:rPr>
          <w:rFonts w:hint="eastAsia"/>
        </w:rPr>
        <w:t>查看修改班级信息模块</w:t>
      </w:r>
    </w:p>
    <w:p w14:paraId="391263B7" w14:textId="4D8A3CF9" w:rsidR="00F27464" w:rsidRPr="00F27464" w:rsidRDefault="00303E13" w:rsidP="00F27464">
      <w:pPr>
        <w:pStyle w:val="ad"/>
        <w:ind w:left="820" w:firstLineChars="0" w:firstLine="0"/>
        <w:rPr>
          <w:rFonts w:asciiTheme="minorEastAsia" w:eastAsiaTheme="minorEastAsia" w:hAnsiTheme="minorEastAsia"/>
          <w:color w:val="24292E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Cs w:val="21"/>
        </w:rPr>
        <w:t>用户场景：</w:t>
      </w:r>
      <w:r w:rsidR="00E44717">
        <w:rPr>
          <w:rFonts w:hint="eastAsia"/>
        </w:rPr>
        <w:t>点击“班级信息”可以查看个人创建的所有班级信息</w:t>
      </w:r>
    </w:p>
    <w:p w14:paraId="0DDDD5D2" w14:textId="6E1B0F55" w:rsidR="00F27464" w:rsidRDefault="00303E13" w:rsidP="00F27464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303E13">
        <w:rPr>
          <w:rFonts w:asciiTheme="minorEastAsia" w:eastAsiaTheme="minorEastAsia" w:hAnsiTheme="minorEastAsia" w:hint="eastAsia"/>
          <w:color w:val="24292E"/>
          <w:sz w:val="21"/>
          <w:szCs w:val="21"/>
        </w:rPr>
        <w:t>输入/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前置条件：</w:t>
      </w:r>
      <w:r w:rsidR="00416134">
        <w:rPr>
          <w:rFonts w:asciiTheme="minorEastAsia" w:eastAsiaTheme="minorEastAsia" w:hAnsiTheme="minorEastAsia" w:hint="eastAsia"/>
          <w:color w:val="24292E"/>
          <w:sz w:val="21"/>
          <w:szCs w:val="21"/>
        </w:rPr>
        <w:t>用户已登录</w:t>
      </w:r>
    </w:p>
    <w:p w14:paraId="10C409E6" w14:textId="3DD7FA6B" w:rsidR="00303E13" w:rsidRPr="00233021" w:rsidRDefault="00233021" w:rsidP="00233021">
      <w:pPr>
        <w:pStyle w:val="ad"/>
        <w:ind w:left="820" w:firstLineChars="0" w:firstLine="0"/>
        <w:rPr>
          <w:rFonts w:asciiTheme="minorEastAsia" w:eastAsiaTheme="minorEastAsia" w:hAnsiTheme="minorEastAsia"/>
          <w:color w:val="24292E"/>
          <w:szCs w:val="21"/>
        </w:rPr>
      </w:pPr>
      <w:r>
        <w:rPr>
          <w:rFonts w:asciiTheme="minorEastAsia" w:eastAsiaTheme="minorEastAsia" w:hAnsiTheme="minorEastAsia" w:hint="eastAsia"/>
          <w:color w:val="24292E"/>
          <w:szCs w:val="21"/>
        </w:rPr>
        <w:t>流程说明：</w:t>
      </w:r>
      <w:r w:rsidR="00E44717">
        <w:rPr>
          <w:rFonts w:hint="eastAsia"/>
        </w:rPr>
        <w:t>教师用户可以对自己创建的班级信息进行</w:t>
      </w:r>
      <w:proofErr w:type="gramStart"/>
      <w:r w:rsidR="00E44717">
        <w:rPr>
          <w:rFonts w:hint="eastAsia"/>
        </w:rPr>
        <w:t>增删改查等</w:t>
      </w:r>
      <w:proofErr w:type="gramEnd"/>
      <w:r w:rsidR="00E44717">
        <w:rPr>
          <w:rFonts w:hint="eastAsia"/>
        </w:rPr>
        <w:t>操作</w:t>
      </w:r>
    </w:p>
    <w:p w14:paraId="3D720C14" w14:textId="4B93D4F0" w:rsidR="00303E13" w:rsidRPr="00F27464" w:rsidRDefault="00303E13" w:rsidP="00F27464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软件原型</w:t>
      </w:r>
      <w:r w:rsid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：无</w:t>
      </w:r>
    </w:p>
    <w:p w14:paraId="3D98954E" w14:textId="77777777" w:rsidR="00C239FE" w:rsidRPr="00F27464" w:rsidRDefault="00C239FE" w:rsidP="00F27464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交互：无</w:t>
      </w:r>
    </w:p>
    <w:p w14:paraId="21A4AE40" w14:textId="77777777" w:rsidR="00C239FE" w:rsidRPr="00F27464" w:rsidRDefault="00C239FE" w:rsidP="00F27464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输出/后置条件：无</w:t>
      </w:r>
    </w:p>
    <w:p w14:paraId="45E0774A" w14:textId="01B2425E" w:rsidR="00C239FE" w:rsidRPr="00F27464" w:rsidRDefault="00C239FE" w:rsidP="00F27464">
      <w:pPr>
        <w:pStyle w:val="ae"/>
        <w:spacing w:before="0" w:beforeAutospacing="0" w:after="0" w:afterAutospacing="0"/>
        <w:ind w:left="40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版本：无</w:t>
      </w:r>
    </w:p>
    <w:p w14:paraId="687480BC" w14:textId="62A7C4A1" w:rsidR="00AA1EC9" w:rsidRDefault="00E44717" w:rsidP="00AA1EC9">
      <w:pPr>
        <w:pStyle w:val="ad"/>
        <w:numPr>
          <w:ilvl w:val="0"/>
          <w:numId w:val="22"/>
        </w:numPr>
        <w:ind w:firstLineChars="0"/>
      </w:pPr>
      <w:r>
        <w:rPr>
          <w:rFonts w:hint="eastAsia"/>
        </w:rPr>
        <w:t>查看修改学生信息模块</w:t>
      </w:r>
    </w:p>
    <w:p w14:paraId="168DB916" w14:textId="7A08CB90" w:rsidR="00416134" w:rsidRPr="00F27464" w:rsidRDefault="00416134" w:rsidP="00416134">
      <w:pPr>
        <w:pStyle w:val="ad"/>
        <w:ind w:left="820" w:firstLineChars="0" w:firstLine="0"/>
        <w:rPr>
          <w:rFonts w:asciiTheme="minorEastAsia" w:eastAsiaTheme="minorEastAsia" w:hAnsiTheme="minorEastAsia"/>
          <w:color w:val="24292E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Cs w:val="21"/>
        </w:rPr>
        <w:t>用户场景：</w:t>
      </w:r>
      <w:r w:rsidR="00E44717">
        <w:rPr>
          <w:rFonts w:hint="eastAsia"/>
        </w:rPr>
        <w:t>点击对应班级信息后可以看到已经这个班级内所有学生的信息</w:t>
      </w:r>
    </w:p>
    <w:p w14:paraId="56023810" w14:textId="30E209B9" w:rsidR="00416134" w:rsidRDefault="00416134" w:rsidP="00416134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303E13">
        <w:rPr>
          <w:rFonts w:asciiTheme="minorEastAsia" w:eastAsiaTheme="minorEastAsia" w:hAnsiTheme="minorEastAsia" w:hint="eastAsia"/>
          <w:color w:val="24292E"/>
          <w:sz w:val="21"/>
          <w:szCs w:val="21"/>
        </w:rPr>
        <w:t>输入/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前置条件：用户已登录；</w:t>
      </w:r>
    </w:p>
    <w:p w14:paraId="2E2DAB0F" w14:textId="4C288ADE" w:rsidR="00416134" w:rsidRDefault="00416134" w:rsidP="00416134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303E13">
        <w:rPr>
          <w:rFonts w:asciiTheme="minorEastAsia" w:eastAsiaTheme="minorEastAsia" w:hAnsiTheme="minorEastAsia" w:hint="eastAsia"/>
          <w:color w:val="24292E"/>
          <w:sz w:val="21"/>
          <w:szCs w:val="21"/>
        </w:rPr>
        <w:t>流程说明：</w:t>
      </w:r>
      <w:r w:rsidR="00E44717">
        <w:rPr>
          <w:rFonts w:asciiTheme="minorEastAsia" w:eastAsiaTheme="minorEastAsia" w:hAnsiTheme="minorEastAsia" w:hint="eastAsia"/>
          <w:color w:val="24292E"/>
          <w:sz w:val="21"/>
          <w:szCs w:val="21"/>
        </w:rPr>
        <w:t>教师可以对自己班级内的学生进行</w:t>
      </w:r>
      <w:proofErr w:type="gramStart"/>
      <w:r w:rsidR="00E44717">
        <w:rPr>
          <w:rFonts w:asciiTheme="minorEastAsia" w:eastAsiaTheme="minorEastAsia" w:hAnsiTheme="minorEastAsia" w:hint="eastAsia"/>
          <w:color w:val="24292E"/>
          <w:sz w:val="21"/>
          <w:szCs w:val="21"/>
        </w:rPr>
        <w:t>增删改查操作</w:t>
      </w:r>
      <w:proofErr w:type="gramEnd"/>
    </w:p>
    <w:p w14:paraId="290831D9" w14:textId="77777777" w:rsidR="00416134" w:rsidRPr="00F27464" w:rsidRDefault="00416134" w:rsidP="00416134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软件原型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：无</w:t>
      </w:r>
    </w:p>
    <w:p w14:paraId="3A6D0BAD" w14:textId="77777777" w:rsidR="00416134" w:rsidRPr="00F27464" w:rsidRDefault="00416134" w:rsidP="00416134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交互：无</w:t>
      </w:r>
    </w:p>
    <w:p w14:paraId="0465CE62" w14:textId="77777777" w:rsidR="00416134" w:rsidRPr="00F27464" w:rsidRDefault="00416134" w:rsidP="00416134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输出/后置条件：无</w:t>
      </w:r>
    </w:p>
    <w:p w14:paraId="3FFC1F4E" w14:textId="6178BFA8" w:rsidR="00416134" w:rsidRPr="00416134" w:rsidRDefault="00416134" w:rsidP="00416134">
      <w:pPr>
        <w:pStyle w:val="ae"/>
        <w:spacing w:before="0" w:beforeAutospacing="0" w:after="0" w:afterAutospacing="0"/>
        <w:ind w:left="40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版本：无</w:t>
      </w:r>
    </w:p>
    <w:p w14:paraId="53401627" w14:textId="6D954D34" w:rsidR="00AA1EC9" w:rsidRDefault="00F85C6C" w:rsidP="00244581">
      <w:pPr>
        <w:pStyle w:val="ad"/>
        <w:numPr>
          <w:ilvl w:val="0"/>
          <w:numId w:val="22"/>
        </w:numPr>
        <w:ind w:firstLineChars="0"/>
      </w:pPr>
      <w:r>
        <w:t>查看</w:t>
      </w:r>
      <w:r w:rsidR="00FA2E40">
        <w:rPr>
          <w:rFonts w:hint="eastAsia"/>
        </w:rPr>
        <w:t>修改</w:t>
      </w:r>
      <w:r>
        <w:rPr>
          <w:rFonts w:hint="eastAsia"/>
        </w:rPr>
        <w:t>个人</w:t>
      </w:r>
      <w:r w:rsidR="00FA2E40">
        <w:rPr>
          <w:rFonts w:hint="eastAsia"/>
        </w:rPr>
        <w:t>信息模块</w:t>
      </w:r>
    </w:p>
    <w:p w14:paraId="4B6A27AB" w14:textId="1AE8BB6A" w:rsidR="005C1EC5" w:rsidRPr="00F27464" w:rsidRDefault="005C1EC5" w:rsidP="005C1EC5">
      <w:pPr>
        <w:pStyle w:val="ad"/>
        <w:ind w:left="820" w:firstLineChars="0" w:firstLine="0"/>
        <w:rPr>
          <w:rFonts w:asciiTheme="minorEastAsia" w:eastAsiaTheme="minorEastAsia" w:hAnsiTheme="minorEastAsia"/>
          <w:color w:val="24292E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Cs w:val="21"/>
        </w:rPr>
        <w:t>用户场景：</w:t>
      </w:r>
      <w:r w:rsidR="00F85C6C">
        <w:rPr>
          <w:rFonts w:hint="eastAsia"/>
        </w:rPr>
        <w:t>点击</w:t>
      </w:r>
      <w:r w:rsidR="00FA2E40">
        <w:rPr>
          <w:rFonts w:hint="eastAsia"/>
        </w:rPr>
        <w:t>个人信息可以查看修改个人信息</w:t>
      </w:r>
    </w:p>
    <w:p w14:paraId="4280BA64" w14:textId="3239B704" w:rsidR="005C1EC5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303E13">
        <w:rPr>
          <w:rFonts w:asciiTheme="minorEastAsia" w:eastAsiaTheme="minorEastAsia" w:hAnsiTheme="minorEastAsia" w:hint="eastAsia"/>
          <w:color w:val="24292E"/>
          <w:sz w:val="21"/>
          <w:szCs w:val="21"/>
        </w:rPr>
        <w:t>输入/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前置条件：用户已登录；</w:t>
      </w:r>
    </w:p>
    <w:p w14:paraId="5F7B5E0D" w14:textId="07AC108C" w:rsidR="005C1EC5" w:rsidRPr="00FA2E40" w:rsidRDefault="00FA2E40" w:rsidP="00FA2E40">
      <w:pPr>
        <w:pStyle w:val="ae"/>
        <w:spacing w:before="0" w:beforeAutospacing="0" w:after="0" w:afterAutospacing="0"/>
        <w:ind w:left="840"/>
        <w:rPr>
          <w:rFonts w:asciiTheme="minorEastAsia" w:eastAsiaTheme="minorEastAsia" w:hAnsiTheme="minorEastAsia"/>
          <w:color w:val="24292E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流程说明：</w:t>
      </w:r>
      <w:r w:rsidR="00E44717">
        <w:rPr>
          <w:rFonts w:asciiTheme="minorEastAsia" w:eastAsiaTheme="minorEastAsia" w:hAnsiTheme="minorEastAsia" w:hint="eastAsia"/>
          <w:color w:val="24292E"/>
          <w:sz w:val="21"/>
          <w:szCs w:val="21"/>
        </w:rPr>
        <w:t>教师</w:t>
      </w:r>
      <w:r w:rsidRPr="00FA2E40">
        <w:rPr>
          <w:rFonts w:asciiTheme="minorEastAsia" w:eastAsiaTheme="minorEastAsia" w:hAnsiTheme="minorEastAsia" w:hint="eastAsia"/>
          <w:color w:val="24292E"/>
          <w:sz w:val="21"/>
          <w:szCs w:val="21"/>
        </w:rPr>
        <w:t>登录后可以</w:t>
      </w:r>
      <w:r w:rsidRPr="00FA2E40">
        <w:rPr>
          <w:rFonts w:hint="eastAsia"/>
          <w:sz w:val="21"/>
          <w:szCs w:val="21"/>
        </w:rPr>
        <w:t>点击个人信息模块，查看个人的头像、姓名、</w:t>
      </w:r>
      <w:r w:rsidR="00E44717">
        <w:rPr>
          <w:rFonts w:hint="eastAsia"/>
          <w:sz w:val="21"/>
          <w:szCs w:val="21"/>
        </w:rPr>
        <w:t>工</w:t>
      </w:r>
      <w:r w:rsidRPr="00FA2E40">
        <w:rPr>
          <w:rFonts w:hint="eastAsia"/>
          <w:sz w:val="21"/>
          <w:szCs w:val="21"/>
        </w:rPr>
        <w:t>号等信息</w:t>
      </w:r>
      <w:r w:rsidR="00890A48">
        <w:rPr>
          <w:rFonts w:hint="eastAsia"/>
          <w:sz w:val="21"/>
          <w:szCs w:val="21"/>
        </w:rPr>
        <w:t>；点击修改信息可以进行修改和保存。</w:t>
      </w:r>
    </w:p>
    <w:p w14:paraId="1AD3FCC1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软件原型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：无</w:t>
      </w:r>
    </w:p>
    <w:p w14:paraId="51943E65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交互：无</w:t>
      </w:r>
    </w:p>
    <w:p w14:paraId="3F2A9111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输出/后置条件：无</w:t>
      </w:r>
    </w:p>
    <w:p w14:paraId="6F9EB4D8" w14:textId="2568D8E7" w:rsidR="005C1EC5" w:rsidRDefault="005C1EC5" w:rsidP="005C1EC5">
      <w:pPr>
        <w:pStyle w:val="ae"/>
        <w:spacing w:before="0" w:beforeAutospacing="0" w:after="0" w:afterAutospacing="0"/>
        <w:ind w:left="40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版本：无</w:t>
      </w:r>
    </w:p>
    <w:p w14:paraId="47979145" w14:textId="2C8B11A4" w:rsidR="006A22F0" w:rsidRDefault="00244581" w:rsidP="00244581">
      <w:pPr>
        <w:pStyle w:val="3"/>
      </w:pPr>
      <w:bookmarkStart w:id="17" w:name="_Toc35025725"/>
      <w:r>
        <w:t>4.1.2</w:t>
      </w:r>
      <w:r w:rsidR="00EF3797">
        <w:rPr>
          <w:rFonts w:hint="eastAsia"/>
        </w:rPr>
        <w:t>超级</w:t>
      </w:r>
      <w:r w:rsidR="00F82E72">
        <w:rPr>
          <w:rFonts w:hint="eastAsia"/>
        </w:rPr>
        <w:t>管理员</w:t>
      </w:r>
      <w:bookmarkEnd w:id="17"/>
    </w:p>
    <w:p w14:paraId="1CACD67D" w14:textId="0B30ADFD" w:rsidR="006A22F0" w:rsidRDefault="00084205" w:rsidP="001C0A44">
      <w:pPr>
        <w:spacing w:afterLines="50" w:after="175"/>
        <w:ind w:firstLineChars="200" w:firstLine="448"/>
      </w:pPr>
      <w:r>
        <w:t>在系统功能模块结构图中对应的功能模块：</w:t>
      </w:r>
    </w:p>
    <w:p w14:paraId="4402C821" w14:textId="6E307C71" w:rsidR="00FA2E40" w:rsidRDefault="00EF3797" w:rsidP="00FA2E40">
      <w:pPr>
        <w:ind w:firstLineChars="200" w:firstLine="448"/>
      </w:pPr>
      <w:r>
        <w:rPr>
          <w:rFonts w:hint="eastAsia"/>
        </w:rPr>
        <w:lastRenderedPageBreak/>
        <w:t>超级</w:t>
      </w:r>
      <w:r w:rsidR="004048BD">
        <w:rPr>
          <w:rFonts w:hint="eastAsia"/>
        </w:rPr>
        <w:t>管理员</w:t>
      </w:r>
      <w:r w:rsidR="00084205">
        <w:t>登录系统后，能够进行如下</w:t>
      </w:r>
      <w:r w:rsidR="00C7455C">
        <w:rPr>
          <w:rFonts w:hint="eastAsia"/>
        </w:rPr>
        <w:t>基本</w:t>
      </w:r>
      <w:r w:rsidR="00084205">
        <w:t>操作：</w:t>
      </w:r>
    </w:p>
    <w:p w14:paraId="5D1DC80C" w14:textId="49EA5B15" w:rsidR="005C1EC5" w:rsidRPr="00FA2E40" w:rsidRDefault="004048BD" w:rsidP="00890A48">
      <w:pPr>
        <w:pStyle w:val="ad"/>
        <w:numPr>
          <w:ilvl w:val="0"/>
          <w:numId w:val="23"/>
        </w:numPr>
        <w:ind w:left="454" w:firstLineChars="0" w:firstLine="0"/>
        <w:rPr>
          <w:rFonts w:asciiTheme="minorEastAsia" w:eastAsiaTheme="minorEastAsia" w:hAnsiTheme="minorEastAsia"/>
          <w:color w:val="24292E"/>
          <w:szCs w:val="21"/>
        </w:rPr>
      </w:pPr>
      <w:r>
        <w:rPr>
          <w:rFonts w:hint="eastAsia"/>
        </w:rPr>
        <w:t>角色管理</w:t>
      </w:r>
      <w:r w:rsidR="00FA2E40">
        <w:rPr>
          <w:rFonts w:hint="eastAsia"/>
        </w:rPr>
        <w:t>模块</w:t>
      </w:r>
    </w:p>
    <w:p w14:paraId="28F5A079" w14:textId="7830AE0E" w:rsidR="00FA2E40" w:rsidRPr="00FA2E40" w:rsidRDefault="00FA2E40" w:rsidP="00FA2E40">
      <w:pPr>
        <w:pStyle w:val="ad"/>
        <w:ind w:left="820" w:firstLineChars="0" w:firstLine="0"/>
        <w:rPr>
          <w:rFonts w:asciiTheme="minorEastAsia" w:eastAsiaTheme="minorEastAsia" w:hAnsiTheme="minorEastAsia"/>
          <w:color w:val="24292E"/>
          <w:szCs w:val="21"/>
        </w:rPr>
      </w:pPr>
      <w:r>
        <w:rPr>
          <w:rFonts w:asciiTheme="minorEastAsia" w:eastAsiaTheme="minorEastAsia" w:hAnsiTheme="minorEastAsia" w:hint="eastAsia"/>
          <w:color w:val="24292E"/>
          <w:szCs w:val="21"/>
        </w:rPr>
        <w:t>用户场景:</w:t>
      </w:r>
      <w:r w:rsidR="004048BD">
        <w:rPr>
          <w:rFonts w:hint="eastAsia"/>
        </w:rPr>
        <w:t>点击</w:t>
      </w:r>
      <w:r w:rsidR="00012FE4">
        <w:rPr>
          <w:rFonts w:hint="eastAsia"/>
        </w:rPr>
        <w:t>“角色管理”</w:t>
      </w:r>
      <w:r w:rsidR="004048BD">
        <w:rPr>
          <w:rFonts w:hint="eastAsia"/>
        </w:rPr>
        <w:t>可以管理所有注册该系统的用户的角色信息</w:t>
      </w:r>
    </w:p>
    <w:p w14:paraId="5A9049C7" w14:textId="55230046" w:rsidR="005C1EC5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303E13">
        <w:rPr>
          <w:rFonts w:asciiTheme="minorEastAsia" w:eastAsiaTheme="minorEastAsia" w:hAnsiTheme="minorEastAsia" w:hint="eastAsia"/>
          <w:color w:val="24292E"/>
          <w:sz w:val="21"/>
          <w:szCs w:val="21"/>
        </w:rPr>
        <w:t>输入/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前置条件：</w:t>
      </w:r>
      <w:r w:rsidR="00EF3797">
        <w:rPr>
          <w:rFonts w:asciiTheme="minorEastAsia" w:eastAsiaTheme="minorEastAsia" w:hAnsiTheme="minorEastAsia" w:hint="eastAsia"/>
          <w:color w:val="24292E"/>
          <w:sz w:val="21"/>
          <w:szCs w:val="21"/>
        </w:rPr>
        <w:t>超级</w:t>
      </w:r>
      <w:r w:rsidR="004048BD">
        <w:rPr>
          <w:rFonts w:asciiTheme="minorEastAsia" w:eastAsiaTheme="minorEastAsia" w:hAnsiTheme="minorEastAsia" w:hint="eastAsia"/>
          <w:color w:val="24292E"/>
          <w:sz w:val="21"/>
          <w:szCs w:val="21"/>
        </w:rPr>
        <w:t>管理员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用户已登录；</w:t>
      </w:r>
    </w:p>
    <w:p w14:paraId="6C6B33D4" w14:textId="14015D59" w:rsidR="005C1EC5" w:rsidRPr="00FA2E40" w:rsidRDefault="00FA2E40" w:rsidP="00FA2E40">
      <w:pPr>
        <w:pStyle w:val="ad"/>
        <w:ind w:left="820" w:firstLineChars="0" w:firstLine="0"/>
      </w:pPr>
      <w:r>
        <w:rPr>
          <w:rFonts w:asciiTheme="minorEastAsia" w:eastAsiaTheme="minorEastAsia" w:hAnsiTheme="minorEastAsia" w:hint="eastAsia"/>
          <w:color w:val="24292E"/>
          <w:szCs w:val="21"/>
        </w:rPr>
        <w:t>流程说明：</w:t>
      </w:r>
      <w:r w:rsidR="00012FE4">
        <w:rPr>
          <w:rFonts w:hint="eastAsia"/>
        </w:rPr>
        <w:t>管理员可以在这里对所有用户的角色进行</w:t>
      </w:r>
      <w:proofErr w:type="gramStart"/>
      <w:r w:rsidR="00012FE4">
        <w:rPr>
          <w:rFonts w:hint="eastAsia"/>
        </w:rPr>
        <w:t>增删改查操作</w:t>
      </w:r>
      <w:proofErr w:type="gramEnd"/>
    </w:p>
    <w:p w14:paraId="67B0325E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软件原型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：无</w:t>
      </w:r>
    </w:p>
    <w:p w14:paraId="6D891EC8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交互：无</w:t>
      </w:r>
    </w:p>
    <w:p w14:paraId="406EC84E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输出/后置条件：无</w:t>
      </w:r>
    </w:p>
    <w:p w14:paraId="248E41EA" w14:textId="7BA28AF4" w:rsidR="005C1EC5" w:rsidRPr="00FA2E40" w:rsidRDefault="005C1EC5" w:rsidP="00FA2E40">
      <w:pPr>
        <w:pStyle w:val="ae"/>
        <w:spacing w:before="0" w:beforeAutospacing="0" w:after="0" w:afterAutospacing="0"/>
        <w:ind w:left="40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版本：无</w:t>
      </w:r>
    </w:p>
    <w:p w14:paraId="131EB404" w14:textId="5EEA6DA3" w:rsidR="006A22F0" w:rsidRDefault="00012FE4" w:rsidP="005C1EC5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>学生管理</w:t>
      </w:r>
      <w:r w:rsidR="00E75AAE">
        <w:rPr>
          <w:rFonts w:hint="eastAsia"/>
        </w:rPr>
        <w:t>模块</w:t>
      </w:r>
    </w:p>
    <w:p w14:paraId="4A19B8B5" w14:textId="0B9D2F92" w:rsidR="005C1EC5" w:rsidRPr="00F27464" w:rsidRDefault="005C1EC5" w:rsidP="005C1EC5">
      <w:pPr>
        <w:pStyle w:val="ad"/>
        <w:ind w:left="820" w:firstLineChars="0" w:firstLine="0"/>
        <w:rPr>
          <w:rFonts w:asciiTheme="minorEastAsia" w:eastAsiaTheme="minorEastAsia" w:hAnsiTheme="minorEastAsia"/>
          <w:color w:val="24292E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Cs w:val="21"/>
        </w:rPr>
        <w:t>用户场景：</w:t>
      </w:r>
      <w:r w:rsidR="00012FE4">
        <w:rPr>
          <w:rFonts w:hint="eastAsia"/>
        </w:rPr>
        <w:t>点击“学生管理”可以对所有学生信息进行管理</w:t>
      </w:r>
    </w:p>
    <w:p w14:paraId="57CFE3CD" w14:textId="3ACE55C5" w:rsidR="005C1EC5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303E13">
        <w:rPr>
          <w:rFonts w:asciiTheme="minorEastAsia" w:eastAsiaTheme="minorEastAsia" w:hAnsiTheme="minorEastAsia" w:hint="eastAsia"/>
          <w:color w:val="24292E"/>
          <w:sz w:val="21"/>
          <w:szCs w:val="21"/>
        </w:rPr>
        <w:t>输入/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前置条件：</w:t>
      </w:r>
      <w:r w:rsidR="00EF3797">
        <w:rPr>
          <w:rFonts w:asciiTheme="minorEastAsia" w:eastAsiaTheme="minorEastAsia" w:hAnsiTheme="minorEastAsia" w:hint="eastAsia"/>
          <w:color w:val="24292E"/>
          <w:sz w:val="21"/>
          <w:szCs w:val="21"/>
        </w:rPr>
        <w:t>超级</w:t>
      </w:r>
      <w:r w:rsidR="00012FE4">
        <w:rPr>
          <w:rFonts w:asciiTheme="minorEastAsia" w:eastAsiaTheme="minorEastAsia" w:hAnsiTheme="minorEastAsia" w:hint="eastAsia"/>
          <w:color w:val="24292E"/>
          <w:sz w:val="21"/>
          <w:szCs w:val="21"/>
        </w:rPr>
        <w:t>管理员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用户已登录；</w:t>
      </w:r>
    </w:p>
    <w:p w14:paraId="5D630677" w14:textId="3912B87F" w:rsidR="005C1EC5" w:rsidRDefault="00FA2E40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流程说明：</w:t>
      </w:r>
      <w:r w:rsidR="00012FE4">
        <w:rPr>
          <w:rFonts w:asciiTheme="minorEastAsia" w:eastAsiaTheme="minorEastAsia" w:hAnsiTheme="minorEastAsia" w:hint="eastAsia"/>
          <w:color w:val="24292E"/>
          <w:sz w:val="21"/>
          <w:szCs w:val="21"/>
        </w:rPr>
        <w:t>管理员可以在这里对所有注册的学生信息进行</w:t>
      </w:r>
      <w:proofErr w:type="gramStart"/>
      <w:r w:rsidR="00012FE4">
        <w:rPr>
          <w:rFonts w:asciiTheme="minorEastAsia" w:eastAsiaTheme="minorEastAsia" w:hAnsiTheme="minorEastAsia" w:hint="eastAsia"/>
          <w:color w:val="24292E"/>
          <w:sz w:val="21"/>
          <w:szCs w:val="21"/>
        </w:rPr>
        <w:t>增删改查操作</w:t>
      </w:r>
      <w:proofErr w:type="gramEnd"/>
    </w:p>
    <w:p w14:paraId="3AFBD8A6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软件原型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：无</w:t>
      </w:r>
    </w:p>
    <w:p w14:paraId="6AB334D7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交互：无</w:t>
      </w:r>
    </w:p>
    <w:p w14:paraId="77FF0274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输出/后置条件：无</w:t>
      </w:r>
    </w:p>
    <w:p w14:paraId="5902A94D" w14:textId="38350708" w:rsidR="005C1EC5" w:rsidRPr="005C1EC5" w:rsidRDefault="005C1EC5" w:rsidP="005C1EC5">
      <w:pPr>
        <w:pStyle w:val="ae"/>
        <w:spacing w:before="0" w:beforeAutospacing="0" w:after="0" w:afterAutospacing="0"/>
        <w:ind w:left="40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版本：无</w:t>
      </w:r>
    </w:p>
    <w:p w14:paraId="1BECC6CF" w14:textId="02AB63CA" w:rsidR="006A22F0" w:rsidRDefault="00012FE4" w:rsidP="005C1EC5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>教师管理模块</w:t>
      </w:r>
    </w:p>
    <w:p w14:paraId="62B18934" w14:textId="5A2180C2" w:rsidR="005C1EC5" w:rsidRPr="00F27464" w:rsidRDefault="005C1EC5" w:rsidP="005C1EC5">
      <w:pPr>
        <w:pStyle w:val="ad"/>
        <w:ind w:left="820" w:firstLineChars="0" w:firstLine="0"/>
        <w:rPr>
          <w:rFonts w:asciiTheme="minorEastAsia" w:eastAsiaTheme="minorEastAsia" w:hAnsiTheme="minorEastAsia"/>
          <w:color w:val="24292E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Cs w:val="21"/>
        </w:rPr>
        <w:t>用户场景：</w:t>
      </w:r>
      <w:r w:rsidR="00012FE4">
        <w:rPr>
          <w:rFonts w:hint="eastAsia"/>
        </w:rPr>
        <w:t>点击“教师管理”可以对所有教师信息进行管理</w:t>
      </w:r>
    </w:p>
    <w:p w14:paraId="4FE97C50" w14:textId="18BD4654" w:rsidR="005C1EC5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303E13">
        <w:rPr>
          <w:rFonts w:asciiTheme="minorEastAsia" w:eastAsiaTheme="minorEastAsia" w:hAnsiTheme="minorEastAsia" w:hint="eastAsia"/>
          <w:color w:val="24292E"/>
          <w:sz w:val="21"/>
          <w:szCs w:val="21"/>
        </w:rPr>
        <w:t>输入/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前置条件：</w:t>
      </w:r>
      <w:r w:rsidR="00EF3797">
        <w:rPr>
          <w:rFonts w:asciiTheme="minorEastAsia" w:eastAsiaTheme="minorEastAsia" w:hAnsiTheme="minorEastAsia" w:hint="eastAsia"/>
          <w:color w:val="24292E"/>
          <w:sz w:val="21"/>
          <w:szCs w:val="21"/>
        </w:rPr>
        <w:t>超级</w:t>
      </w:r>
      <w:r w:rsidR="00012FE4">
        <w:rPr>
          <w:rFonts w:asciiTheme="minorEastAsia" w:eastAsiaTheme="minorEastAsia" w:hAnsiTheme="minorEastAsia" w:hint="eastAsia"/>
          <w:color w:val="24292E"/>
          <w:sz w:val="21"/>
          <w:szCs w:val="21"/>
        </w:rPr>
        <w:t>管理员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用户已登录；</w:t>
      </w:r>
    </w:p>
    <w:p w14:paraId="4B52DC88" w14:textId="1F7DC913" w:rsidR="005C1EC5" w:rsidRDefault="00E75AAE" w:rsidP="00E75AAE">
      <w:pPr>
        <w:pStyle w:val="ae"/>
        <w:spacing w:before="0" w:beforeAutospacing="0" w:after="0" w:afterAutospacing="0"/>
        <w:ind w:left="840"/>
        <w:rPr>
          <w:rFonts w:asciiTheme="minorEastAsia" w:eastAsiaTheme="minorEastAsia" w:hAnsiTheme="minorEastAsia"/>
          <w:color w:val="24292E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流程说明：</w:t>
      </w:r>
      <w:r w:rsidR="00012FE4">
        <w:rPr>
          <w:rFonts w:asciiTheme="minorEastAsia" w:eastAsiaTheme="minorEastAsia" w:hAnsiTheme="minorEastAsia" w:hint="eastAsia"/>
          <w:color w:val="24292E"/>
          <w:sz w:val="21"/>
          <w:szCs w:val="21"/>
        </w:rPr>
        <w:t>管理员可以在这里对所有注册的教师信息进行</w:t>
      </w:r>
      <w:proofErr w:type="gramStart"/>
      <w:r w:rsidR="00012FE4">
        <w:rPr>
          <w:rFonts w:asciiTheme="minorEastAsia" w:eastAsiaTheme="minorEastAsia" w:hAnsiTheme="minorEastAsia" w:hint="eastAsia"/>
          <w:color w:val="24292E"/>
          <w:sz w:val="21"/>
          <w:szCs w:val="21"/>
        </w:rPr>
        <w:t>增删改查操作</w:t>
      </w:r>
      <w:proofErr w:type="gramEnd"/>
    </w:p>
    <w:p w14:paraId="44E33495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软件原型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：无</w:t>
      </w:r>
    </w:p>
    <w:p w14:paraId="5B65168A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交互：无</w:t>
      </w:r>
    </w:p>
    <w:p w14:paraId="501E80E0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输出/后置条件：无</w:t>
      </w:r>
    </w:p>
    <w:p w14:paraId="2810A50B" w14:textId="5C3079B5" w:rsidR="00E75AAE" w:rsidRPr="005C1EC5" w:rsidRDefault="005C1EC5" w:rsidP="00E75AAE">
      <w:pPr>
        <w:pStyle w:val="ae"/>
        <w:spacing w:before="0" w:beforeAutospacing="0" w:after="0" w:afterAutospacing="0"/>
        <w:ind w:left="40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版本：无</w:t>
      </w:r>
    </w:p>
    <w:p w14:paraId="71C1536D" w14:textId="75BC1288" w:rsidR="00E75AAE" w:rsidRPr="00E75AAE" w:rsidRDefault="00012FE4" w:rsidP="00E75AAE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>课程管理</w:t>
      </w:r>
      <w:r w:rsidR="00E75AAE">
        <w:rPr>
          <w:rFonts w:hint="eastAsia"/>
        </w:rPr>
        <w:t>模块</w:t>
      </w:r>
    </w:p>
    <w:p w14:paraId="6D88FD1E" w14:textId="41D86618" w:rsidR="005C1EC5" w:rsidRPr="00E75AAE" w:rsidRDefault="005C1EC5" w:rsidP="00E75AAE">
      <w:pPr>
        <w:pStyle w:val="ad"/>
        <w:ind w:left="820" w:firstLineChars="0" w:firstLine="0"/>
      </w:pPr>
      <w:r w:rsidRPr="00F27464">
        <w:rPr>
          <w:rFonts w:asciiTheme="minorEastAsia" w:eastAsiaTheme="minorEastAsia" w:hAnsiTheme="minorEastAsia" w:hint="eastAsia"/>
          <w:color w:val="24292E"/>
          <w:szCs w:val="21"/>
        </w:rPr>
        <w:t>用户场景：</w:t>
      </w:r>
      <w:r w:rsidR="00012FE4">
        <w:rPr>
          <w:rFonts w:hint="eastAsia"/>
        </w:rPr>
        <w:t>点击“课程管理”可以对所有课程信息进行管理</w:t>
      </w:r>
    </w:p>
    <w:p w14:paraId="3B6347E2" w14:textId="303FBD3D" w:rsidR="005C1EC5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303E13">
        <w:rPr>
          <w:rFonts w:asciiTheme="minorEastAsia" w:eastAsiaTheme="minorEastAsia" w:hAnsiTheme="minorEastAsia" w:hint="eastAsia"/>
          <w:color w:val="24292E"/>
          <w:sz w:val="21"/>
          <w:szCs w:val="21"/>
        </w:rPr>
        <w:t>输入/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前置条件：</w:t>
      </w:r>
      <w:r w:rsidR="00EF3797">
        <w:rPr>
          <w:rFonts w:asciiTheme="minorEastAsia" w:eastAsiaTheme="minorEastAsia" w:hAnsiTheme="minorEastAsia" w:hint="eastAsia"/>
          <w:color w:val="24292E"/>
          <w:sz w:val="21"/>
          <w:szCs w:val="21"/>
        </w:rPr>
        <w:t>超级</w:t>
      </w:r>
      <w:r w:rsidR="00012FE4">
        <w:rPr>
          <w:rFonts w:asciiTheme="minorEastAsia" w:eastAsiaTheme="minorEastAsia" w:hAnsiTheme="minorEastAsia" w:hint="eastAsia"/>
          <w:color w:val="24292E"/>
          <w:sz w:val="21"/>
          <w:szCs w:val="21"/>
        </w:rPr>
        <w:t>管理员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用户已登录；</w:t>
      </w:r>
    </w:p>
    <w:p w14:paraId="6AC976CD" w14:textId="7783BB96" w:rsidR="005C1EC5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303E13">
        <w:rPr>
          <w:rFonts w:asciiTheme="minorEastAsia" w:eastAsiaTheme="minorEastAsia" w:hAnsiTheme="minorEastAsia" w:hint="eastAsia"/>
          <w:color w:val="24292E"/>
          <w:sz w:val="21"/>
          <w:szCs w:val="21"/>
        </w:rPr>
        <w:t>流程说明：</w:t>
      </w:r>
      <w:r w:rsidR="00012FE4">
        <w:rPr>
          <w:rFonts w:asciiTheme="minorEastAsia" w:eastAsiaTheme="minorEastAsia" w:hAnsiTheme="minorEastAsia" w:hint="eastAsia"/>
          <w:color w:val="24292E"/>
          <w:sz w:val="21"/>
          <w:szCs w:val="21"/>
        </w:rPr>
        <w:t>管理员可以在这里对所有已创建的课程信息进行</w:t>
      </w:r>
      <w:proofErr w:type="gramStart"/>
      <w:r w:rsidR="00012FE4">
        <w:rPr>
          <w:rFonts w:asciiTheme="minorEastAsia" w:eastAsiaTheme="minorEastAsia" w:hAnsiTheme="minorEastAsia" w:hint="eastAsia"/>
          <w:color w:val="24292E"/>
          <w:sz w:val="21"/>
          <w:szCs w:val="21"/>
        </w:rPr>
        <w:t>增删改查操作</w:t>
      </w:r>
      <w:proofErr w:type="gramEnd"/>
    </w:p>
    <w:p w14:paraId="4DDF7E2C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软件原型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：无</w:t>
      </w:r>
    </w:p>
    <w:p w14:paraId="11F846D0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交互：无</w:t>
      </w:r>
    </w:p>
    <w:p w14:paraId="7CC15175" w14:textId="77777777" w:rsidR="005C1EC5" w:rsidRPr="00F27464" w:rsidRDefault="005C1EC5" w:rsidP="005C1EC5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输出/后置条件：无</w:t>
      </w:r>
    </w:p>
    <w:p w14:paraId="603D43AA" w14:textId="4833156D" w:rsidR="005C1EC5" w:rsidRDefault="005C1EC5" w:rsidP="005C1EC5">
      <w:pPr>
        <w:pStyle w:val="ae"/>
        <w:spacing w:before="0" w:beforeAutospacing="0" w:after="0" w:afterAutospacing="0"/>
        <w:ind w:left="40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版本：无</w:t>
      </w:r>
    </w:p>
    <w:p w14:paraId="123F480C" w14:textId="6826DF7A" w:rsidR="00EF3797" w:rsidRPr="00E75AAE" w:rsidRDefault="00EF3797" w:rsidP="00EF3797">
      <w:pPr>
        <w:pStyle w:val="ad"/>
        <w:numPr>
          <w:ilvl w:val="0"/>
          <w:numId w:val="23"/>
        </w:numPr>
        <w:ind w:firstLineChars="0"/>
      </w:pPr>
      <w:r>
        <w:rPr>
          <w:rFonts w:asciiTheme="minorEastAsia" w:eastAsiaTheme="minorEastAsia" w:hAnsiTheme="minorEastAsia"/>
          <w:color w:val="24292E"/>
          <w:szCs w:val="21"/>
        </w:rPr>
        <w:tab/>
      </w:r>
      <w:r>
        <w:rPr>
          <w:rFonts w:hint="eastAsia"/>
        </w:rPr>
        <w:t>数据字典模块</w:t>
      </w:r>
    </w:p>
    <w:p w14:paraId="20BBA404" w14:textId="15272D94" w:rsidR="00EF3797" w:rsidRPr="00E75AAE" w:rsidRDefault="00EF3797" w:rsidP="00EF3797">
      <w:pPr>
        <w:pStyle w:val="ad"/>
        <w:ind w:left="820" w:firstLineChars="0" w:firstLine="0"/>
      </w:pPr>
      <w:r w:rsidRPr="00F27464">
        <w:rPr>
          <w:rFonts w:asciiTheme="minorEastAsia" w:eastAsiaTheme="minorEastAsia" w:hAnsiTheme="minorEastAsia" w:hint="eastAsia"/>
          <w:color w:val="24292E"/>
          <w:szCs w:val="21"/>
        </w:rPr>
        <w:t>用户场景：</w:t>
      </w:r>
      <w:r>
        <w:rPr>
          <w:rFonts w:hint="eastAsia"/>
        </w:rPr>
        <w:t>点击“数据字典”可以对所有字典数据信息进行管理</w:t>
      </w:r>
    </w:p>
    <w:p w14:paraId="598FF502" w14:textId="184B93E5" w:rsidR="00EF3797" w:rsidRDefault="00EF3797" w:rsidP="00EF3797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303E13">
        <w:rPr>
          <w:rFonts w:asciiTheme="minorEastAsia" w:eastAsiaTheme="minorEastAsia" w:hAnsiTheme="minorEastAsia" w:hint="eastAsia"/>
          <w:color w:val="24292E"/>
          <w:sz w:val="21"/>
          <w:szCs w:val="21"/>
        </w:rPr>
        <w:t>输入/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前置条件：超级管理员用户已登录；</w:t>
      </w:r>
    </w:p>
    <w:p w14:paraId="02B7397A" w14:textId="1FA14FCD" w:rsidR="00EF3797" w:rsidRDefault="00EF3797" w:rsidP="00EF3797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303E13">
        <w:rPr>
          <w:rFonts w:asciiTheme="minorEastAsia" w:eastAsiaTheme="minorEastAsia" w:hAnsiTheme="minorEastAsia" w:hint="eastAsia"/>
          <w:color w:val="24292E"/>
          <w:sz w:val="21"/>
          <w:szCs w:val="21"/>
        </w:rPr>
        <w:t>流程说明：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管理员可以在这里对所有已创建的字典信息进行</w:t>
      </w:r>
      <w:proofErr w:type="gramStart"/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增删改查操作</w:t>
      </w:r>
      <w:proofErr w:type="gramEnd"/>
    </w:p>
    <w:p w14:paraId="4A24B870" w14:textId="77777777" w:rsidR="00EF3797" w:rsidRPr="00F27464" w:rsidRDefault="00EF3797" w:rsidP="00EF3797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软件原型</w:t>
      </w:r>
      <w:r>
        <w:rPr>
          <w:rFonts w:asciiTheme="minorEastAsia" w:eastAsiaTheme="minorEastAsia" w:hAnsiTheme="minorEastAsia" w:hint="eastAsia"/>
          <w:color w:val="24292E"/>
          <w:sz w:val="21"/>
          <w:szCs w:val="21"/>
        </w:rPr>
        <w:t>：无</w:t>
      </w:r>
    </w:p>
    <w:p w14:paraId="7DC48697" w14:textId="77777777" w:rsidR="00EF3797" w:rsidRPr="00F27464" w:rsidRDefault="00EF3797" w:rsidP="00EF3797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交互：无</w:t>
      </w:r>
    </w:p>
    <w:p w14:paraId="776C40E5" w14:textId="77777777" w:rsidR="00EF3797" w:rsidRPr="00F27464" w:rsidRDefault="00EF3797" w:rsidP="00EF3797">
      <w:pPr>
        <w:pStyle w:val="ae"/>
        <w:spacing w:before="0" w:beforeAutospacing="0" w:after="0" w:afterAutospacing="0"/>
        <w:ind w:left="42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t>输出/后置条件：无</w:t>
      </w:r>
    </w:p>
    <w:p w14:paraId="053B804E" w14:textId="4DC5F21D" w:rsidR="00F82E72" w:rsidRPr="00EF3797" w:rsidRDefault="00EF3797" w:rsidP="00EF3797">
      <w:pPr>
        <w:pStyle w:val="ae"/>
        <w:spacing w:before="0" w:beforeAutospacing="0" w:after="0" w:afterAutospacing="0"/>
        <w:ind w:left="400" w:firstLine="420"/>
        <w:rPr>
          <w:rFonts w:asciiTheme="minorEastAsia" w:eastAsiaTheme="minorEastAsia" w:hAnsiTheme="minorEastAsia"/>
          <w:color w:val="24292E"/>
          <w:sz w:val="21"/>
          <w:szCs w:val="21"/>
        </w:rPr>
      </w:pPr>
      <w:r w:rsidRPr="00F27464">
        <w:rPr>
          <w:rFonts w:asciiTheme="minorEastAsia" w:eastAsiaTheme="minorEastAsia" w:hAnsiTheme="minorEastAsia" w:hint="eastAsia"/>
          <w:color w:val="24292E"/>
          <w:sz w:val="21"/>
          <w:szCs w:val="21"/>
        </w:rPr>
        <w:lastRenderedPageBreak/>
        <w:t>版本：无</w:t>
      </w:r>
    </w:p>
    <w:p w14:paraId="55FB66F9" w14:textId="668C0C00" w:rsidR="00E75C9F" w:rsidRDefault="00E75C9F" w:rsidP="00F653D9">
      <w:pPr>
        <w:pStyle w:val="1"/>
      </w:pPr>
      <w:bookmarkStart w:id="18" w:name="_Toc35025726"/>
      <w:r>
        <w:rPr>
          <w:rFonts w:hint="eastAsia"/>
        </w:rPr>
        <w:t>非功能需求</w:t>
      </w:r>
      <w:bookmarkEnd w:id="18"/>
    </w:p>
    <w:p w14:paraId="25B554F0" w14:textId="0326B760" w:rsidR="00E75C9F" w:rsidRDefault="00E75C9F" w:rsidP="00600EF6">
      <w:pPr>
        <w:pStyle w:val="2"/>
      </w:pPr>
      <w:bookmarkStart w:id="19" w:name="_Toc35025727"/>
      <w:r>
        <w:rPr>
          <w:rFonts w:hint="eastAsia"/>
        </w:rPr>
        <w:t>5</w:t>
      </w:r>
      <w:r>
        <w:t>.1</w:t>
      </w:r>
      <w:r>
        <w:rPr>
          <w:rFonts w:hint="eastAsia"/>
        </w:rPr>
        <w:t>性能需求</w:t>
      </w:r>
      <w:bookmarkEnd w:id="19"/>
    </w:p>
    <w:p w14:paraId="42B3A57F" w14:textId="17DD5D16" w:rsidR="00E75C9F" w:rsidRDefault="00E75C9F" w:rsidP="00E75C9F">
      <w:pPr>
        <w:ind w:firstLineChars="200" w:firstLine="448"/>
      </w:pPr>
      <w:r>
        <w:rPr>
          <w:rFonts w:hint="eastAsia"/>
        </w:rPr>
        <w:t>响应时间：在</w:t>
      </w:r>
      <w:r>
        <w:rPr>
          <w:rFonts w:hint="eastAsia"/>
        </w:rPr>
        <w:t>95</w:t>
      </w:r>
      <w:r>
        <w:rPr>
          <w:rFonts w:hint="eastAsia"/>
        </w:rPr>
        <w:t>％的业务情况下，一般时段响应时间不超过</w:t>
      </w:r>
      <w:r>
        <w:rPr>
          <w:rFonts w:hint="eastAsia"/>
        </w:rPr>
        <w:t>1</w:t>
      </w:r>
      <w:r>
        <w:rPr>
          <w:rFonts w:hint="eastAsia"/>
        </w:rPr>
        <w:t>秒，高峰时段</w:t>
      </w:r>
      <w:r w:rsidR="00A96043">
        <w:rPr>
          <w:rFonts w:hint="eastAsia"/>
        </w:rPr>
        <w:t>的响应时间</w:t>
      </w:r>
      <w:r>
        <w:rPr>
          <w:rFonts w:hint="eastAsia"/>
        </w:rPr>
        <w:t>不超过</w:t>
      </w:r>
      <w:r>
        <w:rPr>
          <w:rFonts w:hint="eastAsia"/>
        </w:rPr>
        <w:t>4</w:t>
      </w:r>
      <w:r>
        <w:rPr>
          <w:rFonts w:hint="eastAsia"/>
        </w:rPr>
        <w:t>秒。</w:t>
      </w:r>
    </w:p>
    <w:p w14:paraId="00E0DB86" w14:textId="77777777" w:rsidR="00E75C9F" w:rsidRDefault="00E75C9F" w:rsidP="00E75C9F">
      <w:pPr>
        <w:ind w:firstLineChars="200" w:firstLine="448"/>
      </w:pPr>
      <w:r>
        <w:rPr>
          <w:rFonts w:hint="eastAsia"/>
        </w:rPr>
        <w:t>在非高峰时间名称特定条件进行搜索，可以在</w:t>
      </w:r>
      <w:r>
        <w:rPr>
          <w:rFonts w:hint="eastAsia"/>
        </w:rPr>
        <w:t>3</w:t>
      </w:r>
      <w:r>
        <w:rPr>
          <w:rFonts w:hint="eastAsia"/>
        </w:rPr>
        <w:t>秒内得到搜索结果。</w:t>
      </w:r>
    </w:p>
    <w:p w14:paraId="7F55A1AE" w14:textId="4D5243C0" w:rsidR="00E75C9F" w:rsidRPr="00E75C9F" w:rsidRDefault="00E75C9F" w:rsidP="00E75C9F">
      <w:pPr>
        <w:ind w:firstLineChars="200" w:firstLine="448"/>
      </w:pPr>
      <w:r>
        <w:rPr>
          <w:rFonts w:hint="eastAsia"/>
        </w:rPr>
        <w:t>处理业务量：估计用户数为</w:t>
      </w:r>
      <w:r>
        <w:rPr>
          <w:rFonts w:hint="eastAsia"/>
        </w:rPr>
        <w:t>1</w:t>
      </w:r>
      <w:r>
        <w:rPr>
          <w:rFonts w:hint="eastAsia"/>
        </w:rPr>
        <w:t>万人，每天登录用户数为</w:t>
      </w:r>
      <w:r>
        <w:rPr>
          <w:rFonts w:hint="eastAsia"/>
        </w:rPr>
        <w:t>3000</w:t>
      </w:r>
      <w:r>
        <w:rPr>
          <w:rFonts w:hint="eastAsia"/>
        </w:rPr>
        <w:t>左右，网络的带宽为</w:t>
      </w:r>
      <w:r>
        <w:rPr>
          <w:rFonts w:hint="eastAsia"/>
        </w:rPr>
        <w:t>100M</w:t>
      </w:r>
      <w:r>
        <w:rPr>
          <w:rFonts w:hint="eastAsia"/>
        </w:rPr>
        <w:t>带宽。系统可以同时满足</w:t>
      </w:r>
      <w:r>
        <w:rPr>
          <w:rFonts w:hint="eastAsia"/>
        </w:rPr>
        <w:t>10,000</w:t>
      </w:r>
      <w:r>
        <w:rPr>
          <w:rFonts w:hint="eastAsia"/>
        </w:rPr>
        <w:t>个用户请求，并为</w:t>
      </w:r>
      <w:r>
        <w:rPr>
          <w:rFonts w:hint="eastAsia"/>
        </w:rPr>
        <w:t>25,000</w:t>
      </w:r>
      <w:r>
        <w:rPr>
          <w:rFonts w:hint="eastAsia"/>
        </w:rPr>
        <w:t>个并发用户提供浏览功能。</w:t>
      </w:r>
    </w:p>
    <w:p w14:paraId="6EA06EB0" w14:textId="2248C672" w:rsidR="00E75C9F" w:rsidRDefault="00E75C9F" w:rsidP="00600EF6">
      <w:pPr>
        <w:pStyle w:val="2"/>
      </w:pPr>
      <w:bookmarkStart w:id="20" w:name="_Toc35025728"/>
      <w:r>
        <w:rPr>
          <w:rFonts w:hint="eastAsia"/>
        </w:rPr>
        <w:t>5</w:t>
      </w:r>
      <w:r>
        <w:t>.2</w:t>
      </w:r>
      <w:r>
        <w:rPr>
          <w:rFonts w:hint="eastAsia"/>
        </w:rPr>
        <w:t>安全需求</w:t>
      </w:r>
      <w:bookmarkEnd w:id="20"/>
    </w:p>
    <w:p w14:paraId="0854A931" w14:textId="77777777" w:rsidR="00A96043" w:rsidRDefault="00A96043" w:rsidP="00A96043">
      <w:pPr>
        <w:ind w:firstLineChars="200" w:firstLine="448"/>
      </w:pPr>
      <w:r>
        <w:rPr>
          <w:rFonts w:hint="eastAsia"/>
        </w:rPr>
        <w:t>严格权限访问控制，用户在经过身份认证后，只能访问其权限范围内的数据，只能进行其权限范围内的操作。</w:t>
      </w:r>
    </w:p>
    <w:p w14:paraId="5CF1D8C2" w14:textId="47172421" w:rsidR="00A96043" w:rsidRPr="00A96043" w:rsidRDefault="00A96043" w:rsidP="00A96043">
      <w:pPr>
        <w:ind w:firstLineChars="200" w:firstLine="448"/>
      </w:pPr>
      <w:r>
        <w:rPr>
          <w:rFonts w:hint="eastAsia"/>
        </w:rPr>
        <w:t>不同的用户具有不同的身份和权限，需要在用户身份真实可信的前提下，提供可信的授权管理服务，保护数据不被非法、越权访问和篡改，要确保数据的机密性和完整性。</w:t>
      </w:r>
    </w:p>
    <w:p w14:paraId="272E530B" w14:textId="0BB97B7A" w:rsidR="00E75C9F" w:rsidRDefault="00E75C9F" w:rsidP="00600EF6">
      <w:pPr>
        <w:pStyle w:val="2"/>
      </w:pPr>
      <w:bookmarkStart w:id="21" w:name="_Toc35025729"/>
      <w:r>
        <w:rPr>
          <w:rFonts w:hint="eastAsia"/>
        </w:rPr>
        <w:t>5</w:t>
      </w:r>
      <w:r>
        <w:t>.3</w:t>
      </w:r>
      <w:r>
        <w:rPr>
          <w:rFonts w:hint="eastAsia"/>
        </w:rPr>
        <w:t>可靠性需求</w:t>
      </w:r>
      <w:bookmarkEnd w:id="21"/>
    </w:p>
    <w:p w14:paraId="415EDB67" w14:textId="77777777" w:rsidR="00A96043" w:rsidRDefault="00A96043" w:rsidP="00A96043">
      <w:pPr>
        <w:ind w:firstLineChars="200" w:firstLine="448"/>
      </w:pPr>
      <w:r>
        <w:rPr>
          <w:rFonts w:hint="eastAsia"/>
        </w:rPr>
        <w:t>对输入有提示，数据有检查，防止数据异常。</w:t>
      </w:r>
    </w:p>
    <w:p w14:paraId="65C2BD14" w14:textId="6F13E38C" w:rsidR="00A96043" w:rsidRPr="00A96043" w:rsidRDefault="00A96043" w:rsidP="00A96043">
      <w:pPr>
        <w:ind w:firstLineChars="200" w:firstLine="448"/>
      </w:pPr>
      <w:r>
        <w:rPr>
          <w:rFonts w:hint="eastAsia"/>
        </w:rPr>
        <w:t>系统健壮性强，应该能处理系统运行过程中出现的各种异常情况，如：人为操作错误、输入非法数据、硬件设备失败等，系统应该能正确的处理，恰当的回避。</w:t>
      </w:r>
    </w:p>
    <w:p w14:paraId="56606CCF" w14:textId="5DD1ECCA" w:rsidR="00E75C9F" w:rsidRDefault="00E75C9F" w:rsidP="00600EF6">
      <w:pPr>
        <w:pStyle w:val="2"/>
      </w:pPr>
      <w:bookmarkStart w:id="22" w:name="_Toc35025730"/>
      <w:r>
        <w:rPr>
          <w:rFonts w:hint="eastAsia"/>
        </w:rPr>
        <w:t>5</w:t>
      </w:r>
      <w:r>
        <w:t>.4</w:t>
      </w:r>
      <w:r>
        <w:rPr>
          <w:rFonts w:hint="eastAsia"/>
        </w:rPr>
        <w:t>兼容性需求</w:t>
      </w:r>
      <w:bookmarkEnd w:id="22"/>
    </w:p>
    <w:p w14:paraId="5975E350" w14:textId="3D343361" w:rsidR="00A96043" w:rsidRPr="00A96043" w:rsidRDefault="00A96043" w:rsidP="00A96043">
      <w:pPr>
        <w:ind w:firstLineChars="200" w:firstLine="448"/>
      </w:pPr>
      <w:r w:rsidRPr="00A96043">
        <w:rPr>
          <w:rFonts w:hint="eastAsia"/>
        </w:rPr>
        <w:t>系统应支持</w:t>
      </w:r>
      <w:r w:rsidRPr="00A96043">
        <w:rPr>
          <w:rFonts w:hint="eastAsia"/>
        </w:rPr>
        <w:t>Android , windows</w:t>
      </w:r>
      <w:r w:rsidRPr="00A96043">
        <w:rPr>
          <w:rFonts w:hint="eastAsia"/>
        </w:rPr>
        <w:t>操作系统</w:t>
      </w:r>
      <w:r>
        <w:rPr>
          <w:rFonts w:hint="eastAsia"/>
        </w:rPr>
        <w:t>。</w:t>
      </w:r>
    </w:p>
    <w:p w14:paraId="6F5ECE26" w14:textId="16A3E536" w:rsidR="00E75C9F" w:rsidRDefault="00E75C9F" w:rsidP="00600EF6">
      <w:pPr>
        <w:pStyle w:val="2"/>
      </w:pPr>
      <w:bookmarkStart w:id="23" w:name="_Toc35025731"/>
      <w:r>
        <w:rPr>
          <w:rFonts w:hint="eastAsia"/>
        </w:rPr>
        <w:t>5</w:t>
      </w:r>
      <w:r>
        <w:t>.5</w:t>
      </w:r>
      <w:r>
        <w:rPr>
          <w:rFonts w:hint="eastAsia"/>
        </w:rPr>
        <w:t>数据保密需求</w:t>
      </w:r>
      <w:bookmarkEnd w:id="23"/>
    </w:p>
    <w:p w14:paraId="289CFB58" w14:textId="06AA4CDC" w:rsidR="00A96043" w:rsidRPr="00A96043" w:rsidRDefault="00A96043" w:rsidP="00A96043">
      <w:pPr>
        <w:ind w:firstLineChars="200" w:firstLine="448"/>
      </w:pPr>
      <w:r w:rsidRPr="00A96043">
        <w:rPr>
          <w:rFonts w:hint="eastAsia"/>
        </w:rPr>
        <w:t>网络传递数据应经过加密。需要保证数据在采集、传输和处理过程中不被偷窥、窃取、篡改。业务数据需要在存储时进行加密，确保不可破解。</w:t>
      </w:r>
    </w:p>
    <w:p w14:paraId="69297F8F" w14:textId="6A09A972" w:rsidR="00E75C9F" w:rsidRDefault="00E75C9F" w:rsidP="00600EF6">
      <w:pPr>
        <w:pStyle w:val="2"/>
      </w:pPr>
      <w:bookmarkStart w:id="24" w:name="_Toc35025732"/>
      <w:r>
        <w:rPr>
          <w:rFonts w:hint="eastAsia"/>
        </w:rPr>
        <w:t>5</w:t>
      </w:r>
      <w:r>
        <w:t>.6</w:t>
      </w:r>
      <w:r>
        <w:rPr>
          <w:rFonts w:hint="eastAsia"/>
        </w:rPr>
        <w:t>可维护性需求</w:t>
      </w:r>
      <w:bookmarkEnd w:id="24"/>
    </w:p>
    <w:p w14:paraId="0FB66F3B" w14:textId="0BA2FC2E" w:rsidR="00A96043" w:rsidRPr="00A96043" w:rsidRDefault="00A96043" w:rsidP="00A96043">
      <w:pPr>
        <w:ind w:firstLineChars="200" w:firstLine="448"/>
      </w:pPr>
      <w:r w:rsidRPr="00A96043">
        <w:rPr>
          <w:rFonts w:hint="eastAsia"/>
        </w:rPr>
        <w:t>从接到修改请求后，对于普通修改应在</w:t>
      </w:r>
      <w:r w:rsidRPr="00A96043">
        <w:rPr>
          <w:rFonts w:hint="eastAsia"/>
        </w:rPr>
        <w:t>1</w:t>
      </w:r>
      <w:r w:rsidRPr="00A96043">
        <w:rPr>
          <w:rFonts w:hint="eastAsia"/>
        </w:rPr>
        <w:t>到</w:t>
      </w:r>
      <w:r w:rsidRPr="00A96043">
        <w:rPr>
          <w:rFonts w:hint="eastAsia"/>
        </w:rPr>
        <w:t>2</w:t>
      </w:r>
      <w:r w:rsidRPr="00A96043">
        <w:rPr>
          <w:rFonts w:hint="eastAsia"/>
        </w:rPr>
        <w:t>天内完成；对于评估后为重大需求或设计修改应在</w:t>
      </w:r>
      <w:r w:rsidRPr="00A96043">
        <w:rPr>
          <w:rFonts w:hint="eastAsia"/>
        </w:rPr>
        <w:t>1</w:t>
      </w:r>
      <w:r w:rsidRPr="00A96043">
        <w:rPr>
          <w:rFonts w:hint="eastAsia"/>
        </w:rPr>
        <w:t>周内完成。</w:t>
      </w:r>
    </w:p>
    <w:p w14:paraId="3DF6474D" w14:textId="49A01F16" w:rsidR="00E75C9F" w:rsidRDefault="00E75C9F" w:rsidP="00600EF6">
      <w:pPr>
        <w:pStyle w:val="2"/>
      </w:pPr>
      <w:bookmarkStart w:id="25" w:name="_Toc35025733"/>
      <w:r>
        <w:rPr>
          <w:rFonts w:hint="eastAsia"/>
        </w:rPr>
        <w:lastRenderedPageBreak/>
        <w:t>5</w:t>
      </w:r>
      <w:r>
        <w:t>.7</w:t>
      </w:r>
      <w:r>
        <w:rPr>
          <w:rFonts w:hint="eastAsia"/>
        </w:rPr>
        <w:t>可测试性需求</w:t>
      </w:r>
      <w:bookmarkEnd w:id="25"/>
    </w:p>
    <w:p w14:paraId="1ED56A08" w14:textId="3FADB5D7" w:rsidR="00A96043" w:rsidRPr="00A96043" w:rsidRDefault="00A96043" w:rsidP="00A96043">
      <w:pPr>
        <w:ind w:firstLineChars="200" w:firstLine="448"/>
      </w:pPr>
      <w:r w:rsidRPr="00A96043">
        <w:rPr>
          <w:rFonts w:hint="eastAsia"/>
        </w:rPr>
        <w:t>交付的系统必须通过单元测试，并且是</w:t>
      </w:r>
      <w:r w:rsidRPr="00A96043">
        <w:rPr>
          <w:rFonts w:hint="eastAsia"/>
        </w:rPr>
        <w:t>100%</w:t>
      </w:r>
      <w:r w:rsidRPr="00A96043">
        <w:rPr>
          <w:rFonts w:hint="eastAsia"/>
        </w:rPr>
        <w:t>覆盖。</w:t>
      </w:r>
    </w:p>
    <w:p w14:paraId="53DC035F" w14:textId="0DB50153" w:rsidR="0082115B" w:rsidRDefault="00A136F5" w:rsidP="0082115B">
      <w:pPr>
        <w:pStyle w:val="1"/>
      </w:pPr>
      <w:bookmarkStart w:id="26" w:name="_Toc35025734"/>
      <w:r>
        <w:rPr>
          <w:rFonts w:hint="eastAsia"/>
        </w:rPr>
        <w:t>原型设计</w:t>
      </w:r>
      <w:bookmarkEnd w:id="26"/>
    </w:p>
    <w:p w14:paraId="74007A68" w14:textId="7B1FD72B" w:rsidR="00E70105" w:rsidRDefault="00E70105" w:rsidP="00E70105">
      <w:pPr>
        <w:pStyle w:val="2"/>
      </w:pPr>
      <w:bookmarkStart w:id="27" w:name="_Toc35025735"/>
      <w:r>
        <w:rPr>
          <w:rFonts w:hint="eastAsia"/>
        </w:rPr>
        <w:t>6</w:t>
      </w:r>
      <w:r>
        <w:t>.1</w:t>
      </w:r>
      <w:r>
        <w:rPr>
          <w:rFonts w:hint="eastAsia"/>
        </w:rPr>
        <w:t>登录模块</w:t>
      </w:r>
      <w:bookmarkEnd w:id="27"/>
    </w:p>
    <w:p w14:paraId="0F8E7BBE" w14:textId="5991C901" w:rsidR="00683514" w:rsidRDefault="00683514" w:rsidP="00DF5909">
      <w:pPr>
        <w:ind w:firstLineChars="200" w:firstLine="448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）登录界面：教师或管理员可以输入正确的账号密码则可以成功登录。登录成功直接进入系统首页，不提示信息；登录失败返回“账号或密码错误”的提示。</w:t>
      </w:r>
    </w:p>
    <w:p w14:paraId="2C8D33BB" w14:textId="506AEE0F" w:rsidR="00683514" w:rsidRPr="00683514" w:rsidRDefault="00683514" w:rsidP="00DF5909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13B906A" wp14:editId="17BF8B17">
            <wp:extent cx="5400040" cy="36810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-登录界面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05CA" w14:textId="48D916CF" w:rsidR="00E70105" w:rsidRDefault="00E70105" w:rsidP="00E70105">
      <w:pPr>
        <w:pStyle w:val="2"/>
      </w:pPr>
      <w:bookmarkStart w:id="28" w:name="_Toc35025736"/>
      <w:r>
        <w:rPr>
          <w:rFonts w:hint="eastAsia"/>
        </w:rPr>
        <w:t>6</w:t>
      </w:r>
      <w:r>
        <w:t>.2</w:t>
      </w:r>
      <w:r>
        <w:rPr>
          <w:rFonts w:hint="eastAsia"/>
        </w:rPr>
        <w:t>首页模块</w:t>
      </w:r>
      <w:bookmarkEnd w:id="28"/>
    </w:p>
    <w:p w14:paraId="4B4CEF2C" w14:textId="29682CAF" w:rsidR="00683514" w:rsidRDefault="00683514" w:rsidP="00DF5909">
      <w:pPr>
        <w:ind w:firstLineChars="200" w:firstLine="448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）首页界面：登录成功后进入首页界面，用户可以通过左侧功能</w:t>
      </w:r>
      <w:proofErr w:type="gramStart"/>
      <w:r>
        <w:rPr>
          <w:rFonts w:hint="eastAsia"/>
        </w:rPr>
        <w:t>栏进入</w:t>
      </w:r>
      <w:proofErr w:type="gramEnd"/>
      <w:r>
        <w:rPr>
          <w:rFonts w:hint="eastAsia"/>
        </w:rPr>
        <w:t>对应的功能，不同的用户权限</w:t>
      </w:r>
      <w:r w:rsidR="00DF5909">
        <w:rPr>
          <w:rFonts w:hint="eastAsia"/>
        </w:rPr>
        <w:t>可以使用</w:t>
      </w:r>
      <w:r>
        <w:rPr>
          <w:rFonts w:hint="eastAsia"/>
        </w:rPr>
        <w:t>不同的功能</w:t>
      </w:r>
      <w:r w:rsidR="00DF5909">
        <w:rPr>
          <w:rFonts w:hint="eastAsia"/>
        </w:rPr>
        <w:t>。</w:t>
      </w:r>
    </w:p>
    <w:p w14:paraId="305516F8" w14:textId="1267B2B6" w:rsidR="00683514" w:rsidRPr="00683514" w:rsidRDefault="00683514" w:rsidP="00DF590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F3FB7D3" wp14:editId="6AFEC450">
            <wp:extent cx="5400040" cy="33559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2-系统首页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A517" w14:textId="2093D076" w:rsidR="00E70105" w:rsidRDefault="00E70105" w:rsidP="00E70105">
      <w:pPr>
        <w:pStyle w:val="2"/>
      </w:pPr>
      <w:bookmarkStart w:id="29" w:name="_Toc35025737"/>
      <w:r>
        <w:rPr>
          <w:rFonts w:hint="eastAsia"/>
        </w:rPr>
        <w:t>6</w:t>
      </w:r>
      <w:r>
        <w:t>.3</w:t>
      </w:r>
      <w:r>
        <w:rPr>
          <w:rFonts w:hint="eastAsia"/>
        </w:rPr>
        <w:t>角色管理模块</w:t>
      </w:r>
      <w:bookmarkEnd w:id="29"/>
    </w:p>
    <w:p w14:paraId="61B0F27E" w14:textId="6532CE9F" w:rsidR="00DF5909" w:rsidRDefault="00DF5909" w:rsidP="00DF5909">
      <w:pPr>
        <w:ind w:firstLineChars="200" w:firstLine="448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）角色管理：</w:t>
      </w:r>
      <w:r w:rsidR="00DC1C30">
        <w:rPr>
          <w:rFonts w:hint="eastAsia"/>
        </w:rPr>
        <w:t>这个页面展示所有用户的角色信息，管理员用户可以在这个页面对所有的用户进行</w:t>
      </w:r>
      <w:proofErr w:type="gramStart"/>
      <w:r w:rsidR="00DC1C30">
        <w:rPr>
          <w:rFonts w:hint="eastAsia"/>
        </w:rPr>
        <w:t>增删改查操作</w:t>
      </w:r>
      <w:proofErr w:type="gramEnd"/>
      <w:r w:rsidR="00DC1C30">
        <w:rPr>
          <w:rFonts w:hint="eastAsia"/>
        </w:rPr>
        <w:t>。点击“编辑”可以编辑对应的教师信息，点击“查看”可以查看对应的用户信息。</w:t>
      </w:r>
      <w:r>
        <w:rPr>
          <w:rFonts w:hint="eastAsia"/>
        </w:rPr>
        <w:t>点击“新增用户”可以注册新用户。</w:t>
      </w:r>
    </w:p>
    <w:p w14:paraId="3D44EBD6" w14:textId="39A10B81" w:rsidR="00DF5909" w:rsidRPr="00DF5909" w:rsidRDefault="00DF5909" w:rsidP="00DF5909">
      <w:pPr>
        <w:jc w:val="center"/>
      </w:pPr>
      <w:r>
        <w:rPr>
          <w:rFonts w:hint="eastAsia"/>
          <w:noProof/>
        </w:rPr>
        <w:drawing>
          <wp:inline distT="0" distB="0" distL="0" distR="0" wp14:anchorId="72431F63" wp14:editId="32A0C942">
            <wp:extent cx="5400040" cy="33559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角色管理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D6E4" w14:textId="1698433C" w:rsidR="00E70105" w:rsidRDefault="00E70105" w:rsidP="00E70105">
      <w:pPr>
        <w:pStyle w:val="2"/>
      </w:pPr>
      <w:bookmarkStart w:id="30" w:name="_Toc35025738"/>
      <w:r>
        <w:rPr>
          <w:rFonts w:hint="eastAsia"/>
        </w:rPr>
        <w:lastRenderedPageBreak/>
        <w:t>6</w:t>
      </w:r>
      <w:r>
        <w:t>.4</w:t>
      </w:r>
      <w:r>
        <w:rPr>
          <w:rFonts w:hint="eastAsia"/>
        </w:rPr>
        <w:t>学生管理模块</w:t>
      </w:r>
      <w:bookmarkEnd w:id="30"/>
    </w:p>
    <w:p w14:paraId="6A5800ED" w14:textId="13B036F3" w:rsidR="00DF5909" w:rsidRDefault="00DF5909" w:rsidP="00DF5909">
      <w:pPr>
        <w:ind w:firstLineChars="200" w:firstLine="448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）学生管理：</w:t>
      </w:r>
      <w:r w:rsidR="00DC1C30">
        <w:rPr>
          <w:rFonts w:hint="eastAsia"/>
        </w:rPr>
        <w:t>这个页面展示所有“学生”用户的信息，用户可以在这个页面对所有角色为“学生”的用户进行</w:t>
      </w:r>
      <w:proofErr w:type="gramStart"/>
      <w:r w:rsidR="00DC1C30">
        <w:rPr>
          <w:rFonts w:hint="eastAsia"/>
        </w:rPr>
        <w:t>增删改查操作</w:t>
      </w:r>
      <w:proofErr w:type="gramEnd"/>
      <w:r w:rsidR="00DC1C30">
        <w:rPr>
          <w:rFonts w:hint="eastAsia"/>
        </w:rPr>
        <w:t>。点击“查看”可以查看对应学生的详细信息，点击“删除”可以删除对应的学生条目。</w:t>
      </w:r>
      <w:r>
        <w:rPr>
          <w:rFonts w:hint="eastAsia"/>
        </w:rPr>
        <w:t>点击左上方的“新增学生”可以添加角色为“学生”的新用户。</w:t>
      </w:r>
    </w:p>
    <w:p w14:paraId="31A4B27A" w14:textId="723F688D" w:rsidR="00DF5909" w:rsidRPr="00DF5909" w:rsidRDefault="00DF5909" w:rsidP="00DF5909">
      <w:pPr>
        <w:jc w:val="center"/>
      </w:pPr>
      <w:r>
        <w:rPr>
          <w:rFonts w:hint="eastAsia"/>
          <w:noProof/>
        </w:rPr>
        <w:drawing>
          <wp:inline distT="0" distB="0" distL="0" distR="0" wp14:anchorId="059ACCA8" wp14:editId="75360EC1">
            <wp:extent cx="5400040" cy="33559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学生管理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E9D0" w14:textId="17404612" w:rsidR="00E70105" w:rsidRDefault="00E70105" w:rsidP="00E70105">
      <w:pPr>
        <w:pStyle w:val="2"/>
      </w:pPr>
      <w:bookmarkStart w:id="31" w:name="_Toc35025739"/>
      <w:r>
        <w:rPr>
          <w:rFonts w:hint="eastAsia"/>
        </w:rPr>
        <w:t>6</w:t>
      </w:r>
      <w:r>
        <w:t>.5</w:t>
      </w:r>
      <w:r>
        <w:rPr>
          <w:rFonts w:hint="eastAsia"/>
        </w:rPr>
        <w:t>教师管理模块</w:t>
      </w:r>
      <w:bookmarkEnd w:id="31"/>
    </w:p>
    <w:p w14:paraId="17CCDC7C" w14:textId="692D9E59" w:rsidR="00DF5909" w:rsidRDefault="00DF5909" w:rsidP="00DF5909">
      <w:pPr>
        <w:ind w:firstLineChars="200" w:firstLine="448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）教师管理：这个页面展示所有“教师”用户的信息，用户可以在这</w:t>
      </w:r>
      <w:r w:rsidR="00DC1C30">
        <w:rPr>
          <w:rFonts w:hint="eastAsia"/>
        </w:rPr>
        <w:t>个</w:t>
      </w:r>
      <w:r>
        <w:rPr>
          <w:rFonts w:hint="eastAsia"/>
        </w:rPr>
        <w:t>页面对所有角色为“教师”的用户进行</w:t>
      </w:r>
      <w:proofErr w:type="gramStart"/>
      <w:r>
        <w:rPr>
          <w:rFonts w:hint="eastAsia"/>
        </w:rPr>
        <w:t>增删改查操作</w:t>
      </w:r>
      <w:proofErr w:type="gramEnd"/>
      <w:r>
        <w:rPr>
          <w:rFonts w:hint="eastAsia"/>
        </w:rPr>
        <w:t>。点击“编辑”可以编辑对应的教师信息</w:t>
      </w:r>
      <w:r w:rsidR="00DC1C30">
        <w:rPr>
          <w:rFonts w:hint="eastAsia"/>
        </w:rPr>
        <w:t>，点击“删除”可以删除对应的教师信息。</w:t>
      </w:r>
    </w:p>
    <w:p w14:paraId="1620AE73" w14:textId="3C3AF5FF" w:rsidR="00DC1C30" w:rsidRDefault="00DC1C30" w:rsidP="00DC1C3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CFC0C3B" wp14:editId="616BC578">
            <wp:extent cx="5400040" cy="371221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教师管理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EA19" w14:textId="30E0CE56" w:rsidR="00DF5909" w:rsidRDefault="00DF5909" w:rsidP="00DF5909">
      <w:pPr>
        <w:ind w:firstLineChars="200" w:firstLine="448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）添加教师：点击左上方的“新增教师”可以添加角色为“教师”的新用户。</w:t>
      </w:r>
      <w:r w:rsidR="00DC1C30">
        <w:rPr>
          <w:rFonts w:hint="eastAsia"/>
        </w:rPr>
        <w:t>输入相关信息点击“保存”就可以添加新“教师”用户。</w:t>
      </w:r>
    </w:p>
    <w:p w14:paraId="1359525A" w14:textId="2756BC2D" w:rsidR="00DC1C30" w:rsidRPr="00DF5909" w:rsidRDefault="00DC1C30" w:rsidP="00DC1C30">
      <w:pPr>
        <w:jc w:val="center"/>
      </w:pPr>
      <w:r>
        <w:rPr>
          <w:rFonts w:hint="eastAsia"/>
          <w:noProof/>
        </w:rPr>
        <w:drawing>
          <wp:inline distT="0" distB="0" distL="0" distR="0" wp14:anchorId="457DCDDC" wp14:editId="69B035EC">
            <wp:extent cx="5400040" cy="460946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新增教师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EF4E" w14:textId="3B589661" w:rsidR="00E70105" w:rsidRDefault="00E70105" w:rsidP="00E70105">
      <w:pPr>
        <w:pStyle w:val="2"/>
      </w:pPr>
      <w:bookmarkStart w:id="32" w:name="_Toc35025740"/>
      <w:r>
        <w:rPr>
          <w:rFonts w:hint="eastAsia"/>
        </w:rPr>
        <w:lastRenderedPageBreak/>
        <w:t>6</w:t>
      </w:r>
      <w:r>
        <w:t>.6</w:t>
      </w:r>
      <w:r>
        <w:rPr>
          <w:rFonts w:hint="eastAsia"/>
        </w:rPr>
        <w:t>课程管理模块</w:t>
      </w:r>
      <w:bookmarkEnd w:id="32"/>
    </w:p>
    <w:p w14:paraId="508DD89C" w14:textId="3FF87900" w:rsidR="00DC1C30" w:rsidRDefault="00DC1C30" w:rsidP="00DC1C30">
      <w:pPr>
        <w:ind w:firstLineChars="200" w:firstLine="448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）课程管理：这个页面展示所有已经创建的课程的信息，用户可以在这个页面对所有课程</w:t>
      </w:r>
      <w:r w:rsidR="00E91A79">
        <w:rPr>
          <w:rFonts w:hint="eastAsia"/>
        </w:rPr>
        <w:t>进行</w:t>
      </w:r>
      <w:proofErr w:type="gramStart"/>
      <w:r w:rsidR="00E91A79">
        <w:rPr>
          <w:rFonts w:hint="eastAsia"/>
        </w:rPr>
        <w:t>增删改查操作</w:t>
      </w:r>
      <w:proofErr w:type="gramEnd"/>
      <w:r w:rsidR="00E91A79">
        <w:rPr>
          <w:rFonts w:hint="eastAsia"/>
        </w:rPr>
        <w:t>。点击行为设置中“笔”图标可以进入行为设置模块，点击操作中“笔”图标可以查看对应的课程信息，点击操作“</w:t>
      </w:r>
      <w:r w:rsidR="00E91A79">
        <w:rPr>
          <w:rFonts w:hint="eastAsia"/>
        </w:rPr>
        <w:t>X</w:t>
      </w:r>
      <w:r>
        <w:rPr>
          <w:rFonts w:hint="eastAsia"/>
        </w:rPr>
        <w:t>”可以删除对应的课程信息。</w:t>
      </w:r>
    </w:p>
    <w:p w14:paraId="44B77317" w14:textId="25FE04F4" w:rsidR="00DC1C30" w:rsidRDefault="00E91A79" w:rsidP="00DC1C30">
      <w:pPr>
        <w:jc w:val="center"/>
      </w:pPr>
      <w:r>
        <w:rPr>
          <w:noProof/>
        </w:rPr>
        <w:drawing>
          <wp:inline distT="0" distB="0" distL="0" distR="0" wp14:anchorId="1D10DCD5" wp14:editId="27AAEC00">
            <wp:extent cx="5400040" cy="25520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A38" w14:textId="1B956FAF" w:rsidR="00DC1C30" w:rsidRDefault="00DC1C30" w:rsidP="00DC1C30">
      <w:pPr>
        <w:ind w:firstLineChars="200" w:firstLine="448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）添加课程：点击左上方的“新增</w:t>
      </w:r>
      <w:r w:rsidR="008568F0">
        <w:rPr>
          <w:rFonts w:hint="eastAsia"/>
        </w:rPr>
        <w:t>课程</w:t>
      </w:r>
      <w:r>
        <w:rPr>
          <w:rFonts w:hint="eastAsia"/>
        </w:rPr>
        <w:t>”可以添加</w:t>
      </w:r>
      <w:r w:rsidR="008568F0">
        <w:rPr>
          <w:rFonts w:hint="eastAsia"/>
        </w:rPr>
        <w:t>新的课程</w:t>
      </w:r>
      <w:r>
        <w:rPr>
          <w:rFonts w:hint="eastAsia"/>
        </w:rPr>
        <w:t>。输入相关</w:t>
      </w:r>
      <w:r w:rsidR="008568F0">
        <w:rPr>
          <w:rFonts w:hint="eastAsia"/>
        </w:rPr>
        <w:t>的课程</w:t>
      </w:r>
      <w:r>
        <w:rPr>
          <w:rFonts w:hint="eastAsia"/>
        </w:rPr>
        <w:t>信息</w:t>
      </w:r>
      <w:r w:rsidR="00010F35">
        <w:rPr>
          <w:rFonts w:hint="eastAsia"/>
        </w:rPr>
        <w:t>（如学校学院，专业，老师等）</w:t>
      </w:r>
      <w:r>
        <w:rPr>
          <w:rFonts w:hint="eastAsia"/>
        </w:rPr>
        <w:t>点击“保存”就可以</w:t>
      </w:r>
      <w:r w:rsidR="008568F0">
        <w:rPr>
          <w:rFonts w:hint="eastAsia"/>
        </w:rPr>
        <w:t>创建新的课程</w:t>
      </w:r>
      <w:r>
        <w:rPr>
          <w:rFonts w:hint="eastAsia"/>
        </w:rPr>
        <w:t>。</w:t>
      </w:r>
    </w:p>
    <w:p w14:paraId="3EA167A5" w14:textId="2893E2F2" w:rsidR="00E91A79" w:rsidRDefault="00E91A79" w:rsidP="00E91A79">
      <w:pPr>
        <w:jc w:val="center"/>
      </w:pPr>
      <w:r>
        <w:rPr>
          <w:noProof/>
        </w:rPr>
        <w:drawing>
          <wp:inline distT="0" distB="0" distL="0" distR="0" wp14:anchorId="2DB4EF62" wp14:editId="7A1E9AB0">
            <wp:extent cx="5400040" cy="24923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B6C3" w14:textId="32D5B15A" w:rsidR="00E91A79" w:rsidRDefault="00E91A79" w:rsidP="00E91A79">
      <w:pPr>
        <w:ind w:firstLineChars="200" w:firstLine="448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）行为管理</w:t>
      </w:r>
      <w:r w:rsidR="009109F5">
        <w:rPr>
          <w:rFonts w:hint="eastAsia"/>
        </w:rPr>
        <w:t>：点击对应课程行为设置的“笔”图标可以进入</w:t>
      </w:r>
      <w:r w:rsidR="00010F35">
        <w:rPr>
          <w:rFonts w:hint="eastAsia"/>
        </w:rPr>
        <w:t>对应</w:t>
      </w:r>
      <w:r w:rsidR="009109F5">
        <w:rPr>
          <w:rFonts w:hint="eastAsia"/>
        </w:rPr>
        <w:t>行为管理模块。在学习行为与经验列表，点击编辑可以对该课程学习行为和对应经验值进行编辑和保存操作。下面的出勤设置模块可以</w:t>
      </w:r>
      <w:r w:rsidR="009109F5" w:rsidRPr="009109F5">
        <w:rPr>
          <w:rFonts w:hint="eastAsia"/>
        </w:rPr>
        <w:t>配置</w:t>
      </w:r>
      <w:r w:rsidR="009109F5">
        <w:rPr>
          <w:rFonts w:hint="eastAsia"/>
        </w:rPr>
        <w:t>对应课程的出勤</w:t>
      </w:r>
      <w:r w:rsidR="009109F5" w:rsidRPr="009109F5">
        <w:rPr>
          <w:rFonts w:hint="eastAsia"/>
        </w:rPr>
        <w:t>等级及对应的出勤率</w:t>
      </w:r>
      <w:r w:rsidR="00010F35">
        <w:rPr>
          <w:rFonts w:hint="eastAsia"/>
        </w:rPr>
        <w:t>。初始学习行为以及经验和</w:t>
      </w:r>
      <w:r w:rsidR="00010F35">
        <w:rPr>
          <w:rFonts w:hint="eastAsia"/>
        </w:rPr>
        <w:t>出勤</w:t>
      </w:r>
      <w:r w:rsidR="00010F35" w:rsidRPr="009109F5">
        <w:rPr>
          <w:rFonts w:hint="eastAsia"/>
        </w:rPr>
        <w:t>等级及对应的出勤率</w:t>
      </w:r>
      <w:r w:rsidR="00010F35">
        <w:rPr>
          <w:rFonts w:hint="eastAsia"/>
        </w:rPr>
        <w:t>是默认的。</w:t>
      </w:r>
    </w:p>
    <w:p w14:paraId="4C762ADD" w14:textId="29666367" w:rsidR="00E91A79" w:rsidRDefault="00010F35" w:rsidP="00010F35">
      <w:pPr>
        <w:ind w:firstLineChars="200" w:firstLine="448"/>
      </w:pPr>
      <w:r>
        <w:rPr>
          <w:noProof/>
        </w:rPr>
        <w:lastRenderedPageBreak/>
        <w:drawing>
          <wp:inline distT="0" distB="0" distL="0" distR="0" wp14:anchorId="59FCDFB7" wp14:editId="78D28DAF">
            <wp:extent cx="5400040" cy="254381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B91F" w14:textId="582E8C82" w:rsidR="00F622F8" w:rsidRDefault="00F622F8" w:rsidP="00F622F8">
      <w:pPr>
        <w:ind w:firstLineChars="200" w:firstLine="448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）课程编辑：点击对应课程操作</w:t>
      </w:r>
      <w:r>
        <w:rPr>
          <w:rFonts w:hint="eastAsia"/>
        </w:rPr>
        <w:t>的“笔”图标可以进入</w:t>
      </w:r>
      <w:r>
        <w:rPr>
          <w:rFonts w:hint="eastAsia"/>
        </w:rPr>
        <w:t>课程编辑模块。可以对课程</w:t>
      </w:r>
      <w:r>
        <w:rPr>
          <w:rFonts w:hint="eastAsia"/>
        </w:rPr>
        <w:t>信息（如学校学院，专业，老师等）</w:t>
      </w:r>
      <w:r>
        <w:rPr>
          <w:rFonts w:hint="eastAsia"/>
        </w:rPr>
        <w:t>进行修改，</w:t>
      </w:r>
      <w:r>
        <w:rPr>
          <w:rFonts w:hint="eastAsia"/>
        </w:rPr>
        <w:t>点击“保存”就可以</w:t>
      </w:r>
      <w:r>
        <w:rPr>
          <w:rFonts w:hint="eastAsia"/>
        </w:rPr>
        <w:t>保存修改信息</w:t>
      </w:r>
      <w:bookmarkStart w:id="33" w:name="_GoBack"/>
      <w:bookmarkEnd w:id="33"/>
      <w:r>
        <w:rPr>
          <w:rFonts w:hint="eastAsia"/>
        </w:rPr>
        <w:t>。</w:t>
      </w:r>
    </w:p>
    <w:p w14:paraId="5800274E" w14:textId="2ABFC651" w:rsidR="00F622F8" w:rsidRPr="00F622F8" w:rsidRDefault="00F622F8" w:rsidP="00F622F8">
      <w:pPr>
        <w:ind w:firstLineChars="200" w:firstLine="448"/>
        <w:rPr>
          <w:rFonts w:hint="eastAsia"/>
        </w:rPr>
      </w:pPr>
      <w:r>
        <w:rPr>
          <w:noProof/>
        </w:rPr>
        <w:drawing>
          <wp:inline distT="0" distB="0" distL="0" distR="0" wp14:anchorId="5176F592" wp14:editId="6E2C3C02">
            <wp:extent cx="5400040" cy="24879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31C2" w14:textId="2B463273" w:rsidR="00EF3797" w:rsidRDefault="00EF3797" w:rsidP="00EF3797">
      <w:pPr>
        <w:pStyle w:val="2"/>
      </w:pPr>
      <w:bookmarkStart w:id="34" w:name="_Toc35025741"/>
      <w:r>
        <w:rPr>
          <w:rFonts w:hint="eastAsia"/>
        </w:rPr>
        <w:t>6</w:t>
      </w:r>
      <w:r>
        <w:t>.7</w:t>
      </w:r>
      <w:r>
        <w:rPr>
          <w:rFonts w:hint="eastAsia"/>
        </w:rPr>
        <w:t>数据字典模块</w:t>
      </w:r>
      <w:bookmarkEnd w:id="34"/>
    </w:p>
    <w:p w14:paraId="3F0A2145" w14:textId="20C4DCF5" w:rsidR="00EF3797" w:rsidRDefault="00EF3797" w:rsidP="00C44873">
      <w:pPr>
        <w:ind w:firstLineChars="200" w:firstLine="448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）数据字典信息管理：</w:t>
      </w:r>
    </w:p>
    <w:p w14:paraId="3B5D6D09" w14:textId="20AAF01C" w:rsidR="00C44873" w:rsidRDefault="00C44873" w:rsidP="00C44873">
      <w:pPr>
        <w:ind w:firstLineChars="200" w:firstLine="448"/>
      </w:pPr>
      <w:r>
        <w:rPr>
          <w:rFonts w:hint="eastAsia"/>
        </w:rPr>
        <w:t>管理员点击“数据字典”可以进入数据字典管理模块。这个模块主要实现对系统中的各个字典信息的存储和管理。对于各个不同的字典，可以点击后方“查看”进入字典的详细信息，在这里我们可以对这个字典的键值进行修改，并且可以更改显示的默认值。在数据字典页面，还可以点击“新增”</w:t>
      </w:r>
      <w:r w:rsidR="00D67A86">
        <w:rPr>
          <w:rFonts w:hint="eastAsia"/>
        </w:rPr>
        <w:t>来增加需要的字典信息。</w:t>
      </w:r>
    </w:p>
    <w:p w14:paraId="3E2361AB" w14:textId="7A55C5A5" w:rsidR="00C44873" w:rsidRDefault="00010F35" w:rsidP="00EF3797">
      <w:r>
        <w:rPr>
          <w:noProof/>
        </w:rPr>
        <w:lastRenderedPageBreak/>
        <w:drawing>
          <wp:inline distT="0" distB="0" distL="0" distR="0" wp14:anchorId="478C33EA" wp14:editId="67C10EB8">
            <wp:extent cx="5400040" cy="24847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331B" w14:textId="6D111006" w:rsidR="00C44873" w:rsidRDefault="00C44873" w:rsidP="00EF3797">
      <w:r>
        <w:rPr>
          <w:rFonts w:hint="eastAsia"/>
          <w:noProof/>
        </w:rPr>
        <w:drawing>
          <wp:inline distT="0" distB="0" distL="0" distR="0" wp14:anchorId="70295CA1" wp14:editId="11CFD452">
            <wp:extent cx="5400040" cy="25393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2003131945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A5E6" w14:textId="77777777" w:rsidR="00C44873" w:rsidRPr="00DC1C30" w:rsidRDefault="00C44873" w:rsidP="00EF3797"/>
    <w:sectPr w:rsidR="00C44873" w:rsidRPr="00DC1C30">
      <w:headerReference w:type="default" r:id="rId25"/>
      <w:footerReference w:type="default" r:id="rId26"/>
      <w:pgSz w:w="11906" w:h="16838"/>
      <w:pgMar w:top="1418" w:right="1701" w:bottom="1418" w:left="1701" w:header="851" w:footer="851" w:gutter="0"/>
      <w:pgNumType w:start="1"/>
      <w:cols w:space="720"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42E251" w14:textId="77777777" w:rsidR="00524A34" w:rsidRDefault="00524A34">
      <w:r>
        <w:separator/>
      </w:r>
    </w:p>
  </w:endnote>
  <w:endnote w:type="continuationSeparator" w:id="0">
    <w:p w14:paraId="194381C2" w14:textId="77777777" w:rsidR="00524A34" w:rsidRDefault="00524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4ACAD" w14:textId="77777777" w:rsidR="00C44873" w:rsidRDefault="00C44873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DBBF889" wp14:editId="7F3A4C9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8" name="文本框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A989511" w14:textId="377A30DE" w:rsidR="00C44873" w:rsidRDefault="00C44873">
                          <w:pPr>
                            <w:pStyle w:val="a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F622F8">
                            <w:rPr>
                              <w:noProof/>
                            </w:rPr>
                            <w:t>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BBF889" id="_x0000_t202" coordsize="21600,21600" o:spt="202" path="m,l,21600r21600,l21600,xe">
              <v:stroke joinstyle="miter"/>
              <v:path gradientshapeok="t" o:connecttype="rect"/>
            </v:shapetype>
            <v:shape id="文本框 68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Ais3GW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7A989511" w14:textId="377A30DE" w:rsidR="00C44873" w:rsidRDefault="00C44873">
                    <w:pPr>
                      <w:pStyle w:val="a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F622F8">
                      <w:rPr>
                        <w:noProof/>
                      </w:rPr>
                      <w:t>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806EAE" w14:textId="77777777" w:rsidR="00524A34" w:rsidRDefault="00524A34">
      <w:r>
        <w:separator/>
      </w:r>
    </w:p>
  </w:footnote>
  <w:footnote w:type="continuationSeparator" w:id="0">
    <w:p w14:paraId="30F0F2EB" w14:textId="77777777" w:rsidR="00524A34" w:rsidRDefault="00524A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714449" w14:textId="77777777" w:rsidR="00C44873" w:rsidRDefault="00C44873">
    <w:pPr>
      <w:pStyle w:val="a8"/>
      <w:pBdr>
        <w:bottom w:val="none" w:sz="0" w:space="1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0221A"/>
    <w:multiLevelType w:val="multilevel"/>
    <w:tmpl w:val="1090221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9CE277D"/>
    <w:multiLevelType w:val="multilevel"/>
    <w:tmpl w:val="19CE277D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2BA755B"/>
    <w:multiLevelType w:val="multilevel"/>
    <w:tmpl w:val="22BA755B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A0961F2"/>
    <w:multiLevelType w:val="multilevel"/>
    <w:tmpl w:val="2A0961F2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67794F"/>
    <w:multiLevelType w:val="hybridMultilevel"/>
    <w:tmpl w:val="679E7278"/>
    <w:lvl w:ilvl="0" w:tplc="4EF43DEE">
      <w:start w:val="1"/>
      <w:numFmt w:val="decimal"/>
      <w:lvlText w:val="(%1)"/>
      <w:lvlJc w:val="left"/>
      <w:pPr>
        <w:ind w:left="820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8" w:hanging="420"/>
      </w:pPr>
    </w:lvl>
    <w:lvl w:ilvl="2" w:tplc="0409001B" w:tentative="1">
      <w:start w:val="1"/>
      <w:numFmt w:val="lowerRoman"/>
      <w:lvlText w:val="%3."/>
      <w:lvlJc w:val="right"/>
      <w:pPr>
        <w:ind w:left="1708" w:hanging="420"/>
      </w:pPr>
    </w:lvl>
    <w:lvl w:ilvl="3" w:tplc="0409000F" w:tentative="1">
      <w:start w:val="1"/>
      <w:numFmt w:val="decimal"/>
      <w:lvlText w:val="%4."/>
      <w:lvlJc w:val="left"/>
      <w:pPr>
        <w:ind w:left="2128" w:hanging="420"/>
      </w:pPr>
    </w:lvl>
    <w:lvl w:ilvl="4" w:tplc="04090019" w:tentative="1">
      <w:start w:val="1"/>
      <w:numFmt w:val="lowerLetter"/>
      <w:lvlText w:val="%5)"/>
      <w:lvlJc w:val="left"/>
      <w:pPr>
        <w:ind w:left="2548" w:hanging="420"/>
      </w:pPr>
    </w:lvl>
    <w:lvl w:ilvl="5" w:tplc="0409001B" w:tentative="1">
      <w:start w:val="1"/>
      <w:numFmt w:val="lowerRoman"/>
      <w:lvlText w:val="%6."/>
      <w:lvlJc w:val="right"/>
      <w:pPr>
        <w:ind w:left="2968" w:hanging="420"/>
      </w:pPr>
    </w:lvl>
    <w:lvl w:ilvl="6" w:tplc="0409000F" w:tentative="1">
      <w:start w:val="1"/>
      <w:numFmt w:val="decimal"/>
      <w:lvlText w:val="%7."/>
      <w:lvlJc w:val="left"/>
      <w:pPr>
        <w:ind w:left="3388" w:hanging="420"/>
      </w:pPr>
    </w:lvl>
    <w:lvl w:ilvl="7" w:tplc="04090019" w:tentative="1">
      <w:start w:val="1"/>
      <w:numFmt w:val="lowerLetter"/>
      <w:lvlText w:val="%8)"/>
      <w:lvlJc w:val="left"/>
      <w:pPr>
        <w:ind w:left="3808" w:hanging="420"/>
      </w:pPr>
    </w:lvl>
    <w:lvl w:ilvl="8" w:tplc="0409001B" w:tentative="1">
      <w:start w:val="1"/>
      <w:numFmt w:val="lowerRoman"/>
      <w:lvlText w:val="%9."/>
      <w:lvlJc w:val="right"/>
      <w:pPr>
        <w:ind w:left="4228" w:hanging="420"/>
      </w:pPr>
    </w:lvl>
  </w:abstractNum>
  <w:abstractNum w:abstractNumId="5" w15:restartNumberingAfterBreak="0">
    <w:nsid w:val="3BD47296"/>
    <w:multiLevelType w:val="multilevel"/>
    <w:tmpl w:val="3BD47296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6C82894"/>
    <w:multiLevelType w:val="multilevel"/>
    <w:tmpl w:val="46C8289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B443725"/>
    <w:multiLevelType w:val="multilevel"/>
    <w:tmpl w:val="4B443725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B7810A1"/>
    <w:multiLevelType w:val="multilevel"/>
    <w:tmpl w:val="4B7810A1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C343050"/>
    <w:multiLevelType w:val="multilevel"/>
    <w:tmpl w:val="4C343050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D951BBA"/>
    <w:multiLevelType w:val="hybridMultilevel"/>
    <w:tmpl w:val="9724CDD4"/>
    <w:lvl w:ilvl="0" w:tplc="4DA63A8C">
      <w:start w:val="1"/>
      <w:numFmt w:val="japaneseCounting"/>
      <w:lvlText w:val="%1、"/>
      <w:lvlJc w:val="left"/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612484"/>
    <w:multiLevelType w:val="multilevel"/>
    <w:tmpl w:val="4E61248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0AE5C94"/>
    <w:multiLevelType w:val="multilevel"/>
    <w:tmpl w:val="50AE5C9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111373D"/>
    <w:multiLevelType w:val="hybridMultilevel"/>
    <w:tmpl w:val="DE74B68E"/>
    <w:lvl w:ilvl="0" w:tplc="544C6352">
      <w:start w:val="1"/>
      <w:numFmt w:val="decimal"/>
      <w:lvlText w:val="(%1)"/>
      <w:lvlJc w:val="left"/>
      <w:pPr>
        <w:ind w:left="820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8" w:hanging="420"/>
      </w:pPr>
    </w:lvl>
    <w:lvl w:ilvl="2" w:tplc="0409001B" w:tentative="1">
      <w:start w:val="1"/>
      <w:numFmt w:val="lowerRoman"/>
      <w:lvlText w:val="%3."/>
      <w:lvlJc w:val="right"/>
      <w:pPr>
        <w:ind w:left="1708" w:hanging="420"/>
      </w:pPr>
    </w:lvl>
    <w:lvl w:ilvl="3" w:tplc="0409000F" w:tentative="1">
      <w:start w:val="1"/>
      <w:numFmt w:val="decimal"/>
      <w:lvlText w:val="%4."/>
      <w:lvlJc w:val="left"/>
      <w:pPr>
        <w:ind w:left="2128" w:hanging="420"/>
      </w:pPr>
    </w:lvl>
    <w:lvl w:ilvl="4" w:tplc="04090019" w:tentative="1">
      <w:start w:val="1"/>
      <w:numFmt w:val="lowerLetter"/>
      <w:lvlText w:val="%5)"/>
      <w:lvlJc w:val="left"/>
      <w:pPr>
        <w:ind w:left="2548" w:hanging="420"/>
      </w:pPr>
    </w:lvl>
    <w:lvl w:ilvl="5" w:tplc="0409001B" w:tentative="1">
      <w:start w:val="1"/>
      <w:numFmt w:val="lowerRoman"/>
      <w:lvlText w:val="%6."/>
      <w:lvlJc w:val="right"/>
      <w:pPr>
        <w:ind w:left="2968" w:hanging="420"/>
      </w:pPr>
    </w:lvl>
    <w:lvl w:ilvl="6" w:tplc="0409000F" w:tentative="1">
      <w:start w:val="1"/>
      <w:numFmt w:val="decimal"/>
      <w:lvlText w:val="%7."/>
      <w:lvlJc w:val="left"/>
      <w:pPr>
        <w:ind w:left="3388" w:hanging="420"/>
      </w:pPr>
    </w:lvl>
    <w:lvl w:ilvl="7" w:tplc="04090019" w:tentative="1">
      <w:start w:val="1"/>
      <w:numFmt w:val="lowerLetter"/>
      <w:lvlText w:val="%8)"/>
      <w:lvlJc w:val="left"/>
      <w:pPr>
        <w:ind w:left="3808" w:hanging="420"/>
      </w:pPr>
    </w:lvl>
    <w:lvl w:ilvl="8" w:tplc="0409001B" w:tentative="1">
      <w:start w:val="1"/>
      <w:numFmt w:val="lowerRoman"/>
      <w:lvlText w:val="%9."/>
      <w:lvlJc w:val="right"/>
      <w:pPr>
        <w:ind w:left="4228" w:hanging="420"/>
      </w:pPr>
    </w:lvl>
  </w:abstractNum>
  <w:abstractNum w:abstractNumId="14" w15:restartNumberingAfterBreak="0">
    <w:nsid w:val="5497782A"/>
    <w:multiLevelType w:val="hybridMultilevel"/>
    <w:tmpl w:val="657E2664"/>
    <w:lvl w:ilvl="0" w:tplc="66C68D10">
      <w:start w:val="3"/>
      <w:numFmt w:val="chineseCounting"/>
      <w:suff w:val="nothing"/>
      <w:lvlText w:val="%1、"/>
      <w:lvlJc w:val="left"/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B97274"/>
    <w:multiLevelType w:val="multilevel"/>
    <w:tmpl w:val="58B9727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DCA4A66"/>
    <w:multiLevelType w:val="multilevel"/>
    <w:tmpl w:val="5DCA4A66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6B85CB6"/>
    <w:multiLevelType w:val="multilevel"/>
    <w:tmpl w:val="66B85CB6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6C68D10"/>
    <w:multiLevelType w:val="singleLevel"/>
    <w:tmpl w:val="66C68D10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9" w15:restartNumberingAfterBreak="0">
    <w:nsid w:val="67B25DE8"/>
    <w:multiLevelType w:val="multilevel"/>
    <w:tmpl w:val="67B25DE8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915056A"/>
    <w:multiLevelType w:val="hybridMultilevel"/>
    <w:tmpl w:val="B8B8DB88"/>
    <w:lvl w:ilvl="0" w:tplc="544C6352">
      <w:start w:val="1"/>
      <w:numFmt w:val="decimal"/>
      <w:lvlText w:val="(%1)"/>
      <w:lvlJc w:val="left"/>
      <w:pPr>
        <w:ind w:left="820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8" w:hanging="420"/>
      </w:pPr>
    </w:lvl>
    <w:lvl w:ilvl="2" w:tplc="0409001B" w:tentative="1">
      <w:start w:val="1"/>
      <w:numFmt w:val="lowerRoman"/>
      <w:lvlText w:val="%3."/>
      <w:lvlJc w:val="right"/>
      <w:pPr>
        <w:ind w:left="1708" w:hanging="420"/>
      </w:pPr>
    </w:lvl>
    <w:lvl w:ilvl="3" w:tplc="0409000F" w:tentative="1">
      <w:start w:val="1"/>
      <w:numFmt w:val="decimal"/>
      <w:lvlText w:val="%4."/>
      <w:lvlJc w:val="left"/>
      <w:pPr>
        <w:ind w:left="2128" w:hanging="420"/>
      </w:pPr>
    </w:lvl>
    <w:lvl w:ilvl="4" w:tplc="04090019" w:tentative="1">
      <w:start w:val="1"/>
      <w:numFmt w:val="lowerLetter"/>
      <w:lvlText w:val="%5)"/>
      <w:lvlJc w:val="left"/>
      <w:pPr>
        <w:ind w:left="2548" w:hanging="420"/>
      </w:pPr>
    </w:lvl>
    <w:lvl w:ilvl="5" w:tplc="0409001B" w:tentative="1">
      <w:start w:val="1"/>
      <w:numFmt w:val="lowerRoman"/>
      <w:lvlText w:val="%6."/>
      <w:lvlJc w:val="right"/>
      <w:pPr>
        <w:ind w:left="2968" w:hanging="420"/>
      </w:pPr>
    </w:lvl>
    <w:lvl w:ilvl="6" w:tplc="0409000F" w:tentative="1">
      <w:start w:val="1"/>
      <w:numFmt w:val="decimal"/>
      <w:lvlText w:val="%7."/>
      <w:lvlJc w:val="left"/>
      <w:pPr>
        <w:ind w:left="3388" w:hanging="420"/>
      </w:pPr>
    </w:lvl>
    <w:lvl w:ilvl="7" w:tplc="04090019" w:tentative="1">
      <w:start w:val="1"/>
      <w:numFmt w:val="lowerLetter"/>
      <w:lvlText w:val="%8)"/>
      <w:lvlJc w:val="left"/>
      <w:pPr>
        <w:ind w:left="3808" w:hanging="420"/>
      </w:pPr>
    </w:lvl>
    <w:lvl w:ilvl="8" w:tplc="0409001B" w:tentative="1">
      <w:start w:val="1"/>
      <w:numFmt w:val="lowerRoman"/>
      <w:lvlText w:val="%9."/>
      <w:lvlJc w:val="right"/>
      <w:pPr>
        <w:ind w:left="4228" w:hanging="420"/>
      </w:pPr>
    </w:lvl>
  </w:abstractNum>
  <w:abstractNum w:abstractNumId="21" w15:restartNumberingAfterBreak="0">
    <w:nsid w:val="70985752"/>
    <w:multiLevelType w:val="multilevel"/>
    <w:tmpl w:val="70985752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42C0ACB"/>
    <w:multiLevelType w:val="multilevel"/>
    <w:tmpl w:val="742C0ACB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7B52D27"/>
    <w:multiLevelType w:val="hybridMultilevel"/>
    <w:tmpl w:val="40A20526"/>
    <w:lvl w:ilvl="0" w:tplc="02ACCC1E">
      <w:start w:val="1"/>
      <w:numFmt w:val="japaneseCounting"/>
      <w:pStyle w:val="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6"/>
  </w:num>
  <w:num w:numId="3">
    <w:abstractNumId w:val="1"/>
  </w:num>
  <w:num w:numId="4">
    <w:abstractNumId w:val="19"/>
  </w:num>
  <w:num w:numId="5">
    <w:abstractNumId w:val="11"/>
  </w:num>
  <w:num w:numId="6">
    <w:abstractNumId w:val="21"/>
  </w:num>
  <w:num w:numId="7">
    <w:abstractNumId w:val="2"/>
  </w:num>
  <w:num w:numId="8">
    <w:abstractNumId w:val="0"/>
  </w:num>
  <w:num w:numId="9">
    <w:abstractNumId w:val="8"/>
  </w:num>
  <w:num w:numId="10">
    <w:abstractNumId w:val="22"/>
  </w:num>
  <w:num w:numId="11">
    <w:abstractNumId w:val="6"/>
  </w:num>
  <w:num w:numId="12">
    <w:abstractNumId w:val="12"/>
  </w:num>
  <w:num w:numId="13">
    <w:abstractNumId w:val="17"/>
  </w:num>
  <w:num w:numId="14">
    <w:abstractNumId w:val="9"/>
  </w:num>
  <w:num w:numId="15">
    <w:abstractNumId w:val="3"/>
  </w:num>
  <w:num w:numId="16">
    <w:abstractNumId w:val="5"/>
  </w:num>
  <w:num w:numId="17">
    <w:abstractNumId w:val="7"/>
  </w:num>
  <w:num w:numId="18">
    <w:abstractNumId w:val="15"/>
  </w:num>
  <w:num w:numId="19">
    <w:abstractNumId w:val="14"/>
  </w:num>
  <w:num w:numId="20">
    <w:abstractNumId w:val="23"/>
  </w:num>
  <w:num w:numId="21">
    <w:abstractNumId w:val="10"/>
  </w:num>
  <w:num w:numId="22">
    <w:abstractNumId w:val="4"/>
  </w:num>
  <w:num w:numId="23">
    <w:abstractNumId w:val="20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attachedTemplate r:id="rId1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FE7A5C"/>
    <w:rsid w:val="00010F35"/>
    <w:rsid w:val="00012FE4"/>
    <w:rsid w:val="000138F7"/>
    <w:rsid w:val="00017467"/>
    <w:rsid w:val="000204A4"/>
    <w:rsid w:val="000344BD"/>
    <w:rsid w:val="00044A5D"/>
    <w:rsid w:val="00083180"/>
    <w:rsid w:val="00083598"/>
    <w:rsid w:val="00084205"/>
    <w:rsid w:val="00084ED9"/>
    <w:rsid w:val="00151AFC"/>
    <w:rsid w:val="00185C58"/>
    <w:rsid w:val="001C0A44"/>
    <w:rsid w:val="00233021"/>
    <w:rsid w:val="00244581"/>
    <w:rsid w:val="00254F1C"/>
    <w:rsid w:val="00281893"/>
    <w:rsid w:val="002A504F"/>
    <w:rsid w:val="00303E13"/>
    <w:rsid w:val="003824ED"/>
    <w:rsid w:val="00390B33"/>
    <w:rsid w:val="003A1119"/>
    <w:rsid w:val="003B54B7"/>
    <w:rsid w:val="003F4C0A"/>
    <w:rsid w:val="004048BD"/>
    <w:rsid w:val="00416134"/>
    <w:rsid w:val="004477B6"/>
    <w:rsid w:val="004A2CC7"/>
    <w:rsid w:val="00524A34"/>
    <w:rsid w:val="00577E38"/>
    <w:rsid w:val="00584E5E"/>
    <w:rsid w:val="00586DD2"/>
    <w:rsid w:val="005B7F4E"/>
    <w:rsid w:val="005C1EC5"/>
    <w:rsid w:val="005D6B61"/>
    <w:rsid w:val="005E7A5B"/>
    <w:rsid w:val="00600EF6"/>
    <w:rsid w:val="00683514"/>
    <w:rsid w:val="006A22F0"/>
    <w:rsid w:val="00730823"/>
    <w:rsid w:val="00740CFD"/>
    <w:rsid w:val="00782AEC"/>
    <w:rsid w:val="007C7602"/>
    <w:rsid w:val="007F1AA0"/>
    <w:rsid w:val="00816EC9"/>
    <w:rsid w:val="0082115B"/>
    <w:rsid w:val="00822011"/>
    <w:rsid w:val="00836EA8"/>
    <w:rsid w:val="008568F0"/>
    <w:rsid w:val="00890A48"/>
    <w:rsid w:val="008936B9"/>
    <w:rsid w:val="009109F5"/>
    <w:rsid w:val="009268CE"/>
    <w:rsid w:val="009548E8"/>
    <w:rsid w:val="00985BA7"/>
    <w:rsid w:val="009935F3"/>
    <w:rsid w:val="009C2AA1"/>
    <w:rsid w:val="00A055AA"/>
    <w:rsid w:val="00A136F5"/>
    <w:rsid w:val="00A25A92"/>
    <w:rsid w:val="00A6767A"/>
    <w:rsid w:val="00A96043"/>
    <w:rsid w:val="00AA1EC9"/>
    <w:rsid w:val="00B24680"/>
    <w:rsid w:val="00B45DDE"/>
    <w:rsid w:val="00B827CE"/>
    <w:rsid w:val="00B94146"/>
    <w:rsid w:val="00BB4142"/>
    <w:rsid w:val="00BD2F8E"/>
    <w:rsid w:val="00C17371"/>
    <w:rsid w:val="00C239FE"/>
    <w:rsid w:val="00C41A57"/>
    <w:rsid w:val="00C44873"/>
    <w:rsid w:val="00C7455C"/>
    <w:rsid w:val="00CC46DF"/>
    <w:rsid w:val="00CE0B20"/>
    <w:rsid w:val="00CE2555"/>
    <w:rsid w:val="00CF313C"/>
    <w:rsid w:val="00D52349"/>
    <w:rsid w:val="00D60468"/>
    <w:rsid w:val="00D67A86"/>
    <w:rsid w:val="00D734AF"/>
    <w:rsid w:val="00DB1CD5"/>
    <w:rsid w:val="00DB4A94"/>
    <w:rsid w:val="00DC1C30"/>
    <w:rsid w:val="00DF5909"/>
    <w:rsid w:val="00E270AB"/>
    <w:rsid w:val="00E422FC"/>
    <w:rsid w:val="00E44717"/>
    <w:rsid w:val="00E6069B"/>
    <w:rsid w:val="00E70105"/>
    <w:rsid w:val="00E75AAE"/>
    <w:rsid w:val="00E75C9F"/>
    <w:rsid w:val="00E91A79"/>
    <w:rsid w:val="00EA0EC7"/>
    <w:rsid w:val="00EC4800"/>
    <w:rsid w:val="00EC570F"/>
    <w:rsid w:val="00EF3797"/>
    <w:rsid w:val="00F11FD9"/>
    <w:rsid w:val="00F27464"/>
    <w:rsid w:val="00F622F8"/>
    <w:rsid w:val="00F653D9"/>
    <w:rsid w:val="00F82E72"/>
    <w:rsid w:val="00F85C6C"/>
    <w:rsid w:val="00FA2E40"/>
    <w:rsid w:val="08667434"/>
    <w:rsid w:val="09B546A4"/>
    <w:rsid w:val="09F455F3"/>
    <w:rsid w:val="09FE3298"/>
    <w:rsid w:val="0B2607F0"/>
    <w:rsid w:val="180023EB"/>
    <w:rsid w:val="20233A24"/>
    <w:rsid w:val="2228244C"/>
    <w:rsid w:val="23C32FD4"/>
    <w:rsid w:val="2631553F"/>
    <w:rsid w:val="280B55BD"/>
    <w:rsid w:val="289B08AC"/>
    <w:rsid w:val="2D902CB2"/>
    <w:rsid w:val="3A643920"/>
    <w:rsid w:val="3AD62B7F"/>
    <w:rsid w:val="3DFE7A5C"/>
    <w:rsid w:val="3F2B329C"/>
    <w:rsid w:val="42B656D6"/>
    <w:rsid w:val="461C2B74"/>
    <w:rsid w:val="466C4673"/>
    <w:rsid w:val="46BD03A6"/>
    <w:rsid w:val="539607B9"/>
    <w:rsid w:val="54381B71"/>
    <w:rsid w:val="56DB1A32"/>
    <w:rsid w:val="58F7342B"/>
    <w:rsid w:val="60A521D4"/>
    <w:rsid w:val="61EA3166"/>
    <w:rsid w:val="696969EB"/>
    <w:rsid w:val="6A096689"/>
    <w:rsid w:val="6B207F06"/>
    <w:rsid w:val="6CB0230D"/>
    <w:rsid w:val="6D535020"/>
    <w:rsid w:val="6EE620E9"/>
    <w:rsid w:val="7ACC1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554C1C0"/>
  <w15:docId w15:val="{D288B073-7BF1-404C-9668-7164F171E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/>
    <w:lsdException w:name="toc 3" w:uiPriority="39" w:qFormat="1"/>
    <w:lsdException w:name="toc 4" w:qFormat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Body Text First Indent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Keyboar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F653D9"/>
    <w:pPr>
      <w:keepNext/>
      <w:numPr>
        <w:numId w:val="20"/>
      </w:numPr>
      <w:spacing w:beforeLines="50" w:before="175" w:afterLines="50" w:after="175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qFormat/>
    <w:rsid w:val="00600EF6"/>
    <w:pPr>
      <w:keepNext/>
      <w:keepLines/>
      <w:spacing w:beforeLines="50" w:before="175" w:afterLines="50" w:after="175"/>
      <w:jc w:val="left"/>
      <w:outlineLvl w:val="1"/>
    </w:pPr>
    <w:rPr>
      <w:bCs/>
      <w:sz w:val="28"/>
      <w:szCs w:val="32"/>
    </w:rPr>
  </w:style>
  <w:style w:type="paragraph" w:styleId="3">
    <w:name w:val="heading 3"/>
    <w:basedOn w:val="a"/>
    <w:next w:val="a"/>
    <w:qFormat/>
    <w:rsid w:val="00F653D9"/>
    <w:pPr>
      <w:keepNext/>
      <w:keepLines/>
      <w:spacing w:beforeLines="50" w:before="175"/>
      <w:jc w:val="left"/>
      <w:outlineLvl w:val="2"/>
    </w:pPr>
    <w:rPr>
      <w:bCs/>
      <w:sz w:val="24"/>
      <w:szCs w:val="32"/>
    </w:rPr>
  </w:style>
  <w:style w:type="paragraph" w:styleId="4">
    <w:name w:val="heading 4"/>
    <w:basedOn w:val="a"/>
    <w:next w:val="a"/>
    <w:unhideWhenUsed/>
    <w:qFormat/>
    <w:rsid w:val="00B24680"/>
    <w:pPr>
      <w:keepNext/>
      <w:keepLines/>
      <w:outlineLvl w:val="3"/>
    </w:pPr>
    <w:rPr>
      <w:sz w:val="24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</w:style>
  <w:style w:type="paragraph" w:styleId="a4">
    <w:name w:val="Body Text"/>
    <w:basedOn w:val="a"/>
    <w:qFormat/>
    <w:rPr>
      <w:i/>
      <w:iCs/>
      <w:sz w:val="18"/>
    </w:r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5">
    <w:name w:val="Balloon Text"/>
    <w:basedOn w:val="a"/>
    <w:link w:val="a6"/>
    <w:rPr>
      <w:sz w:val="18"/>
      <w:szCs w:val="18"/>
    </w:rPr>
  </w:style>
  <w:style w:type="paragraph" w:styleId="a7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40">
    <w:name w:val="toc 4"/>
    <w:basedOn w:val="a"/>
    <w:next w:val="a"/>
    <w:qFormat/>
    <w:pPr>
      <w:ind w:leftChars="600" w:left="1260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a9">
    <w:name w:val="Body Text First Indent"/>
    <w:basedOn w:val="a4"/>
    <w:qFormat/>
    <w:pPr>
      <w:ind w:firstLineChars="100" w:firstLine="420"/>
    </w:pPr>
    <w:rPr>
      <w:rFonts w:ascii="Calibri" w:hAnsi="Calibri"/>
      <w:sz w:val="21"/>
      <w:lang w:val="zh-CN"/>
    </w:rPr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qFormat/>
    <w:rPr>
      <w:color w:val="0000FF"/>
      <w:u w:val="single"/>
    </w:rPr>
  </w:style>
  <w:style w:type="paragraph" w:customStyle="1" w:styleId="ac">
    <w:name w:val="表格正文"/>
    <w:basedOn w:val="a4"/>
    <w:qFormat/>
    <w:pPr>
      <w:spacing w:line="360" w:lineRule="auto"/>
    </w:pPr>
    <w:rPr>
      <w:szCs w:val="18"/>
    </w:rPr>
  </w:style>
  <w:style w:type="paragraph" w:customStyle="1" w:styleId="11">
    <w:name w:val="样式1"/>
    <w:basedOn w:val="a"/>
    <w:next w:val="a4"/>
    <w:link w:val="1Char"/>
    <w:pPr>
      <w:spacing w:line="720" w:lineRule="auto"/>
      <w:jc w:val="left"/>
    </w:pPr>
    <w:rPr>
      <w:rFonts w:eastAsia="黑体"/>
      <w:b/>
      <w:sz w:val="32"/>
    </w:rPr>
  </w:style>
  <w:style w:type="paragraph" w:customStyle="1" w:styleId="21">
    <w:name w:val="样式2"/>
    <w:basedOn w:val="a"/>
    <w:link w:val="2Char"/>
    <w:qFormat/>
    <w:pPr>
      <w:spacing w:line="600" w:lineRule="auto"/>
    </w:pPr>
    <w:rPr>
      <w:rFonts w:eastAsia="黑体"/>
      <w:b/>
      <w:sz w:val="30"/>
    </w:rPr>
  </w:style>
  <w:style w:type="paragraph" w:customStyle="1" w:styleId="31">
    <w:name w:val="样式3"/>
    <w:basedOn w:val="a"/>
    <w:qFormat/>
    <w:pPr>
      <w:spacing w:line="360" w:lineRule="auto"/>
    </w:pPr>
    <w:rPr>
      <w:rFonts w:eastAsia="黑体"/>
      <w:b/>
      <w:sz w:val="28"/>
    </w:rPr>
  </w:style>
  <w:style w:type="paragraph" w:customStyle="1" w:styleId="41">
    <w:name w:val="样式4"/>
    <w:basedOn w:val="a"/>
    <w:qFormat/>
    <w:pPr>
      <w:spacing w:line="480" w:lineRule="auto"/>
    </w:pPr>
    <w:rPr>
      <w:rFonts w:eastAsia="黑体"/>
      <w:b/>
      <w:sz w:val="24"/>
    </w:rPr>
  </w:style>
  <w:style w:type="character" w:customStyle="1" w:styleId="1Char">
    <w:name w:val="样式1 Char"/>
    <w:link w:val="11"/>
    <w:qFormat/>
    <w:rPr>
      <w:rFonts w:eastAsia="黑体"/>
      <w:b/>
      <w:sz w:val="32"/>
    </w:rPr>
  </w:style>
  <w:style w:type="character" w:customStyle="1" w:styleId="2Char">
    <w:name w:val="样式2 Char"/>
    <w:link w:val="21"/>
    <w:qFormat/>
    <w:rPr>
      <w:rFonts w:eastAsia="黑体"/>
      <w:b/>
      <w:sz w:val="30"/>
    </w:rPr>
  </w:style>
  <w:style w:type="character" w:customStyle="1" w:styleId="a6">
    <w:name w:val="批注框文本 字符"/>
    <w:basedOn w:val="a0"/>
    <w:link w:val="a5"/>
    <w:qFormat/>
    <w:rPr>
      <w:kern w:val="2"/>
      <w:sz w:val="18"/>
      <w:szCs w:val="18"/>
    </w:rPr>
  </w:style>
  <w:style w:type="paragraph" w:styleId="ad">
    <w:name w:val="List Paragraph"/>
    <w:basedOn w:val="a"/>
    <w:uiPriority w:val="99"/>
    <w:qFormat/>
    <w:pPr>
      <w:ind w:firstLineChars="200" w:firstLine="420"/>
    </w:pPr>
  </w:style>
  <w:style w:type="paragraph" w:styleId="ae">
    <w:name w:val="Normal (Web)"/>
    <w:basedOn w:val="a"/>
    <w:uiPriority w:val="99"/>
    <w:unhideWhenUsed/>
    <w:rsid w:val="008936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6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4464;&#24198;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344</TotalTime>
  <Pages>1</Pages>
  <Words>915</Words>
  <Characters>5220</Characters>
  <Application>Microsoft Office Word</Application>
  <DocSecurity>0</DocSecurity>
  <Lines>43</Lines>
  <Paragraphs>12</Paragraphs>
  <ScaleCrop>false</ScaleCrop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二宫大壮</dc:creator>
  <cp:lastModifiedBy>Windows 用户</cp:lastModifiedBy>
  <cp:revision>21</cp:revision>
  <dcterms:created xsi:type="dcterms:W3CDTF">2020-03-06T08:16:00Z</dcterms:created>
  <dcterms:modified xsi:type="dcterms:W3CDTF">2020-03-19T15:14:00Z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